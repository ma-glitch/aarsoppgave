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67246A8D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D858AA3" w14:textId="6C63B671" w:rsidR="00B0688D" w:rsidRDefault="0047183A" w:rsidP="007057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5" behindDoc="1" locked="0" layoutInCell="1" allowOverlap="1" wp14:anchorId="20CE35ED" wp14:editId="2017BC20">
                      <wp:simplePos x="0" y="0"/>
                      <wp:positionH relativeFrom="page">
                        <wp:posOffset>74930</wp:posOffset>
                      </wp:positionH>
                      <wp:positionV relativeFrom="paragraph">
                        <wp:posOffset>1223010</wp:posOffset>
                      </wp:positionV>
                      <wp:extent cx="7191376" cy="3329940"/>
                      <wp:effectExtent l="0" t="0" r="9525" b="3810"/>
                      <wp:wrapNone/>
                      <wp:docPr id="1068908930" name="Parallelogram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1376" cy="3329940"/>
                              </a:xfrm>
                              <a:custGeom>
                                <a:avLst/>
                                <a:gdLst>
                                  <a:gd name="connsiteX0" fmla="*/ 0 w 9286875"/>
                                  <a:gd name="connsiteY0" fmla="*/ 3531870 h 3531870"/>
                                  <a:gd name="connsiteX1" fmla="*/ 2108173 w 9286875"/>
                                  <a:gd name="connsiteY1" fmla="*/ 0 h 3531870"/>
                                  <a:gd name="connsiteX2" fmla="*/ 9286875 w 9286875"/>
                                  <a:gd name="connsiteY2" fmla="*/ 0 h 3531870"/>
                                  <a:gd name="connsiteX3" fmla="*/ 7178702 w 9286875"/>
                                  <a:gd name="connsiteY3" fmla="*/ 3531870 h 3531870"/>
                                  <a:gd name="connsiteX4" fmla="*/ 0 w 9286875"/>
                                  <a:gd name="connsiteY4" fmla="*/ 3531870 h 3531870"/>
                                  <a:gd name="connsiteX0" fmla="*/ 0 w 7229475"/>
                                  <a:gd name="connsiteY0" fmla="*/ 3531870 h 3531870"/>
                                  <a:gd name="connsiteX1" fmla="*/ 2108173 w 7229475"/>
                                  <a:gd name="connsiteY1" fmla="*/ 0 h 3531870"/>
                                  <a:gd name="connsiteX2" fmla="*/ 7229475 w 7229475"/>
                                  <a:gd name="connsiteY2" fmla="*/ 0 h 3531870"/>
                                  <a:gd name="connsiteX3" fmla="*/ 7178702 w 7229475"/>
                                  <a:gd name="connsiteY3" fmla="*/ 3531870 h 3531870"/>
                                  <a:gd name="connsiteX4" fmla="*/ 0 w 7229475"/>
                                  <a:gd name="connsiteY4" fmla="*/ 3531870 h 3531870"/>
                                  <a:gd name="connsiteX0" fmla="*/ 0 w 7229475"/>
                                  <a:gd name="connsiteY0" fmla="*/ 3542002 h 3542002"/>
                                  <a:gd name="connsiteX1" fmla="*/ 2098686 w 7229475"/>
                                  <a:gd name="connsiteY1" fmla="*/ 0 h 3542002"/>
                                  <a:gd name="connsiteX2" fmla="*/ 7229475 w 7229475"/>
                                  <a:gd name="connsiteY2" fmla="*/ 10132 h 3542002"/>
                                  <a:gd name="connsiteX3" fmla="*/ 7178702 w 7229475"/>
                                  <a:gd name="connsiteY3" fmla="*/ 3542002 h 3542002"/>
                                  <a:gd name="connsiteX4" fmla="*/ 0 w 7229475"/>
                                  <a:gd name="connsiteY4" fmla="*/ 3542002 h 3542002"/>
                                  <a:gd name="connsiteX0" fmla="*/ 0 w 7096650"/>
                                  <a:gd name="connsiteY0" fmla="*/ 3531870 h 3542002"/>
                                  <a:gd name="connsiteX1" fmla="*/ 1965861 w 7096650"/>
                                  <a:gd name="connsiteY1" fmla="*/ 0 h 3542002"/>
                                  <a:gd name="connsiteX2" fmla="*/ 7096650 w 7096650"/>
                                  <a:gd name="connsiteY2" fmla="*/ 10132 h 3542002"/>
                                  <a:gd name="connsiteX3" fmla="*/ 7045877 w 7096650"/>
                                  <a:gd name="connsiteY3" fmla="*/ 3542002 h 3542002"/>
                                  <a:gd name="connsiteX4" fmla="*/ 0 w 7096650"/>
                                  <a:gd name="connsiteY4" fmla="*/ 3531870 h 3542002"/>
                                  <a:gd name="connsiteX0" fmla="*/ 0 w 7144088"/>
                                  <a:gd name="connsiteY0" fmla="*/ 3542002 h 3542002"/>
                                  <a:gd name="connsiteX1" fmla="*/ 2013299 w 7144088"/>
                                  <a:gd name="connsiteY1" fmla="*/ 0 h 3542002"/>
                                  <a:gd name="connsiteX2" fmla="*/ 7144088 w 7144088"/>
                                  <a:gd name="connsiteY2" fmla="*/ 10132 h 3542002"/>
                                  <a:gd name="connsiteX3" fmla="*/ 7093315 w 7144088"/>
                                  <a:gd name="connsiteY3" fmla="*/ 3542002 h 3542002"/>
                                  <a:gd name="connsiteX4" fmla="*/ 0 w 7144088"/>
                                  <a:gd name="connsiteY4" fmla="*/ 3542002 h 3542002"/>
                                  <a:gd name="connsiteX0" fmla="*/ 0 w 7144088"/>
                                  <a:gd name="connsiteY0" fmla="*/ 3552221 h 3552221"/>
                                  <a:gd name="connsiteX1" fmla="*/ 1984837 w 7144088"/>
                                  <a:gd name="connsiteY1" fmla="*/ 0 h 3552221"/>
                                  <a:gd name="connsiteX2" fmla="*/ 7144088 w 7144088"/>
                                  <a:gd name="connsiteY2" fmla="*/ 20351 h 3552221"/>
                                  <a:gd name="connsiteX3" fmla="*/ 7093315 w 7144088"/>
                                  <a:gd name="connsiteY3" fmla="*/ 3552221 h 3552221"/>
                                  <a:gd name="connsiteX4" fmla="*/ 0 w 7144088"/>
                                  <a:gd name="connsiteY4" fmla="*/ 3552221 h 3552221"/>
                                  <a:gd name="connsiteX0" fmla="*/ 0 w 7144088"/>
                                  <a:gd name="connsiteY0" fmla="*/ 3572660 h 3572660"/>
                                  <a:gd name="connsiteX1" fmla="*/ 1965862 w 7144088"/>
                                  <a:gd name="connsiteY1" fmla="*/ 0 h 3572660"/>
                                  <a:gd name="connsiteX2" fmla="*/ 7144088 w 7144088"/>
                                  <a:gd name="connsiteY2" fmla="*/ 40790 h 3572660"/>
                                  <a:gd name="connsiteX3" fmla="*/ 7093315 w 7144088"/>
                                  <a:gd name="connsiteY3" fmla="*/ 3572660 h 3572660"/>
                                  <a:gd name="connsiteX4" fmla="*/ 0 w 7144088"/>
                                  <a:gd name="connsiteY4" fmla="*/ 3572660 h 3572660"/>
                                  <a:gd name="connsiteX0" fmla="*/ 0 w 7163063"/>
                                  <a:gd name="connsiteY0" fmla="*/ 3562441 h 3572660"/>
                                  <a:gd name="connsiteX1" fmla="*/ 1984837 w 7163063"/>
                                  <a:gd name="connsiteY1" fmla="*/ 0 h 3572660"/>
                                  <a:gd name="connsiteX2" fmla="*/ 7163063 w 7163063"/>
                                  <a:gd name="connsiteY2" fmla="*/ 40790 h 3572660"/>
                                  <a:gd name="connsiteX3" fmla="*/ 7112290 w 7163063"/>
                                  <a:gd name="connsiteY3" fmla="*/ 3572660 h 3572660"/>
                                  <a:gd name="connsiteX4" fmla="*/ 0 w 7163063"/>
                                  <a:gd name="connsiteY4" fmla="*/ 3562441 h 357266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7163063" h="3572660">
                                    <a:moveTo>
                                      <a:pt x="0" y="3562441"/>
                                    </a:moveTo>
                                    <a:lnTo>
                                      <a:pt x="1984837" y="0"/>
                                    </a:lnTo>
                                    <a:lnTo>
                                      <a:pt x="7163063" y="40790"/>
                                    </a:lnTo>
                                    <a:lnTo>
                                      <a:pt x="7112290" y="3572660"/>
                                    </a:lnTo>
                                    <a:lnTo>
                                      <a:pt x="0" y="3562441"/>
                                    </a:lnTo>
                                    <a:close/>
                                  </a:path>
                                </a:pathLst>
                              </a:custGeom>
                              <a:blipFill dpi="0" rotWithShape="0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D22D72" id="Parallelogram 2" o:spid="_x0000_s1026" style="position:absolute;margin-left:5.9pt;margin-top:96.3pt;width:566.25pt;height:262.2pt;z-index:-2516567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163063,3572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" path="m,3562441l1984837,,7163063,40790r-50773,3531870l,3562441xe" stroked="f" strokeweight="1pt">
                      <v:fill r:id="rId9" o:title="" recolor="t" type="frame"/>
                      <v:path arrowok="t" o:connecttype="custom" o:connectlocs="0,3320415;1992682,0;7191376,38019;7140402,3329940;0,3320415" o:connectangles="0,0,0,0,0"/>
                      <w10:wrap anchorx="page"/>
                    </v:shape>
                  </w:pict>
                </mc:Fallback>
              </mc:AlternateContent>
            </w:r>
            <w:r w:rsidR="00B0688D">
              <w:rPr>
                <w:noProof/>
              </w:rPr>
              <mc:AlternateContent>
                <mc:Choice Requires="wps">
                  <w:drawing>
                    <wp:inline distT="0" distB="0" distL="0" distR="0" wp14:anchorId="2D1B17E5" wp14:editId="07B82212">
                      <wp:extent cx="3696236" cy="133940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E0C7C9" w14:textId="102F0F30" w:rsidR="009875C8" w:rsidRDefault="007D67B4" w:rsidP="002E0194">
                                  <w:pPr>
                                    <w:pStyle w:val="Title"/>
                                  </w:pPr>
                                  <w:r>
                                    <w:t>Prosjekt</w:t>
                                  </w:r>
                                </w:p>
                                <w:p w14:paraId="7E5D4401" w14:textId="78666F70" w:rsidR="00B0688D" w:rsidRPr="002E0194" w:rsidRDefault="00B0688D" w:rsidP="002E0194">
                                  <w:pPr>
                                    <w:pStyle w:val="Title"/>
                                  </w:pPr>
                                  <w:r w:rsidRPr="002E0194">
                                    <w:t>R</w:t>
                                  </w:r>
                                  <w:r w:rsidR="007D67B4">
                                    <w:t>apport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D1B17E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mJGQIAAC0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" filled="f" stroked="f" strokeweight=".5pt">
                      <v:textbox>
                        <w:txbxContent>
                          <w:p w14:paraId="44E0C7C9" w14:textId="102F0F30" w:rsidR="009875C8" w:rsidRDefault="007D67B4" w:rsidP="002E0194">
                            <w:pPr>
                              <w:pStyle w:val="Title"/>
                            </w:pPr>
                            <w:r>
                              <w:t>Prosjekt</w:t>
                            </w:r>
                          </w:p>
                          <w:p w14:paraId="7E5D4401" w14:textId="78666F70" w:rsidR="00B0688D" w:rsidRPr="002E0194" w:rsidRDefault="00B0688D" w:rsidP="002E0194">
                            <w:pPr>
                              <w:pStyle w:val="Title"/>
                            </w:pPr>
                            <w:r w:rsidRPr="002E0194">
                              <w:t>R</w:t>
                            </w:r>
                            <w:r w:rsidR="007D67B4">
                              <w:t>apport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2B4786" w14:paraId="77ECA4AD" w14:textId="77777777" w:rsidTr="00B0688D">
        <w:trPr>
          <w:trHeight w:val="2043"/>
        </w:trPr>
        <w:tc>
          <w:tcPr>
            <w:tcW w:w="4572" w:type="dxa"/>
          </w:tcPr>
          <w:p w14:paraId="7B188D2B" w14:textId="77777777" w:rsidR="00B0688D" w:rsidRPr="002B4786" w:rsidRDefault="00B0688D" w:rsidP="007057F4">
            <w:pPr>
              <w:rPr>
                <w:rFonts w:ascii="Arial Black" w:hAnsi="Arial Black"/>
                <w:sz w:val="22"/>
                <w:szCs w:val="18"/>
              </w:rPr>
            </w:pPr>
            <w:r w:rsidRPr="000F0C08">
              <w:rPr>
                <w:rFonts w:ascii="Arial Black" w:hAnsi="Arial Black"/>
                <w:noProof/>
                <w:color w:val="B88C00"/>
                <w:sz w:val="22"/>
                <w:szCs w:val="18"/>
              </w:rPr>
              <mc:AlternateContent>
                <mc:Choice Requires="wps">
                  <w:drawing>
                    <wp:inline distT="0" distB="0" distL="0" distR="0" wp14:anchorId="0AB6A1EA" wp14:editId="1B6E4D2D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D91464" w14:textId="17043320" w:rsidR="00B0688D" w:rsidRPr="000F0C08" w:rsidRDefault="007D67B4" w:rsidP="004F2231">
                                  <w:pPr>
                                    <w:rPr>
                                      <w:rFonts w:asciiTheme="majorHAnsi" w:hAnsiTheme="majorHAnsi"/>
                                      <w:color w:val="FFC000"/>
                                      <w:sz w:val="48"/>
                                      <w:szCs w:val="48"/>
                                      <w:lang w:val="en-US"/>
                                    </w:rPr>
                                  </w:pPr>
                                  <w:r w:rsidRPr="000F0C08">
                                    <w:rPr>
                                      <w:rFonts w:asciiTheme="majorHAnsi" w:hAnsiTheme="majorHAnsi"/>
                                      <w:color w:val="FFC000"/>
                                      <w:sz w:val="48"/>
                                      <w:szCs w:val="48"/>
                                      <w:lang w:val="en-US"/>
                                    </w:rPr>
                                    <w:t>Årsoppgave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B6A1EA" id="Text Box 6" o:spid="_x0000_s1027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1FXGg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" filled="f" stroked="f" strokeweight=".5pt">
                      <v:textbox>
                        <w:txbxContent>
                          <w:p w14:paraId="31D91464" w14:textId="17043320" w:rsidR="00B0688D" w:rsidRPr="000F0C08" w:rsidRDefault="007D67B4" w:rsidP="004F2231">
                            <w:pPr>
                              <w:rPr>
                                <w:rFonts w:asciiTheme="majorHAnsi" w:hAnsiTheme="majorHAnsi"/>
                                <w:color w:val="FFC000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0F0C08">
                              <w:rPr>
                                <w:rFonts w:asciiTheme="majorHAnsi" w:hAnsiTheme="majorHAnsi"/>
                                <w:color w:val="FFC000"/>
                                <w:sz w:val="48"/>
                                <w:szCs w:val="48"/>
                                <w:lang w:val="en-US"/>
                              </w:rPr>
                              <w:t>Årsoppgave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2B4786">
              <w:rPr>
                <w:rFonts w:ascii="Arial Black" w:hAnsi="Arial Black"/>
                <w:noProof/>
                <w:sz w:val="22"/>
                <w:szCs w:val="18"/>
              </w:rPr>
              <mc:AlternateContent>
                <mc:Choice Requires="wps">
                  <w:drawing>
                    <wp:inline distT="0" distB="0" distL="0" distR="0" wp14:anchorId="71936F8B" wp14:editId="402B0A2D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DDDD90" w14:textId="45AAD5FE" w:rsidR="00B0688D" w:rsidRDefault="00F9235A" w:rsidP="007057F4">
                                  <w:r>
                                    <w:t>Utvikler</w:t>
                                  </w:r>
                                  <w:r w:rsidR="00B0688D" w:rsidRPr="00B0688D">
                                    <w:t xml:space="preserve">: </w:t>
                                  </w:r>
                                  <w:r w:rsidR="007D67B4">
                                    <w:t>Martin Tangen</w:t>
                                  </w:r>
                                </w:p>
                                <w:p w14:paraId="7C021E74" w14:textId="44989366" w:rsidR="00F9235A" w:rsidRPr="00B0688D" w:rsidRDefault="00F9235A" w:rsidP="007057F4">
                                  <w:r>
                                    <w:t>Drift: Martin Tangen</w:t>
                                  </w:r>
                                </w:p>
                                <w:p w14:paraId="5189C8E9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1936F8B" id="Text Box 7" o:spid="_x0000_s1028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" filled="f" stroked="f" strokeweight=".5pt">
                      <v:textbox>
                        <w:txbxContent>
                          <w:p w14:paraId="63DDDD90" w14:textId="45AAD5FE" w:rsidR="00B0688D" w:rsidRDefault="00F9235A" w:rsidP="007057F4">
                            <w:r>
                              <w:t>Utvikler</w:t>
                            </w:r>
                            <w:r w:rsidR="00B0688D" w:rsidRPr="00B0688D">
                              <w:t xml:space="preserve">: </w:t>
                            </w:r>
                            <w:r w:rsidR="007D67B4">
                              <w:t>Martin Tangen</w:t>
                            </w:r>
                          </w:p>
                          <w:p w14:paraId="7C021E74" w14:textId="44989366" w:rsidR="00F9235A" w:rsidRPr="00B0688D" w:rsidRDefault="00F9235A" w:rsidP="007057F4">
                            <w:r>
                              <w:t>Drift: Martin Tangen</w:t>
                            </w:r>
                          </w:p>
                          <w:p w14:paraId="5189C8E9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:rsidRPr="002B4786" w14:paraId="230202DC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4C767D01" w14:textId="77777777" w:rsidR="00B0688D" w:rsidRPr="002B4786" w:rsidRDefault="00B0688D" w:rsidP="007057F4">
            <w:pPr>
              <w:rPr>
                <w:rFonts w:ascii="Arial Black" w:hAnsi="Arial Black"/>
                <w:sz w:val="22"/>
                <w:szCs w:val="18"/>
              </w:rPr>
            </w:pPr>
            <w:r w:rsidRPr="002B4786">
              <w:rPr>
                <w:rFonts w:ascii="Arial Black" w:hAnsi="Arial Black"/>
                <w:noProof/>
                <w:sz w:val="22"/>
                <w:szCs w:val="18"/>
              </w:rPr>
              <mc:AlternateContent>
                <mc:Choice Requires="wps">
                  <w:drawing>
                    <wp:inline distT="0" distB="0" distL="0" distR="0" wp14:anchorId="4E3242BA" wp14:editId="597E5A45">
                      <wp:extent cx="2458995" cy="647700"/>
                      <wp:effectExtent l="0" t="0" r="0" b="0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899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762D96" w14:textId="76E7119D" w:rsidR="00B0688D" w:rsidRPr="004F2231" w:rsidRDefault="007D67B4" w:rsidP="004F2231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0" w:name="_Toc501102094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Martin Tangen</w:t>
                                  </w:r>
                                  <w:r w:rsidR="00B0688D" w:rsidRPr="004F2231">
                                    <w:rPr>
                                      <w:sz w:val="32"/>
                                      <w:szCs w:val="32"/>
                                    </w:rPr>
                                    <w:t xml:space="preserve">, </w:t>
                                  </w:r>
                                  <w:bookmarkEnd w:id="0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Prosjekt eier</w:t>
                                  </w:r>
                                  <w:r w:rsidR="00851352">
                                    <w:rPr>
                                      <w:sz w:val="32"/>
                                      <w:szCs w:val="32"/>
                                    </w:rPr>
                                    <w:t>. Vår 2024</w:t>
                                  </w:r>
                                </w:p>
                                <w:p w14:paraId="5DBAE8FD" w14:textId="77777777" w:rsidR="00B0688D" w:rsidRPr="007057F4" w:rsidRDefault="00B0688D" w:rsidP="007057F4"/>
                                <w:p w14:paraId="668918EF" w14:textId="77777777" w:rsidR="00B0688D" w:rsidRPr="007057F4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E3242BA" id="Text Box 13" o:spid="_x0000_s1029" type="#_x0000_t202" style="width:193.6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V5HAIAADMEAAAOAAAAZHJzL2Uyb0RvYy54bWysU01vGyEQvVfqf0Dc6107dhKvvI7cRK4q&#10;WUkkp8oZs+BdCRgK2Lvur+/A+ktpT1UvMDDDfLz3mD10WpG9cL4BU9LhIKdEGA5VY7Yl/fG2/HJP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" filled="f" stroked="f" strokeweight=".5pt">
                      <v:textbox>
                        <w:txbxContent>
                          <w:p w14:paraId="07762D96" w14:textId="76E7119D" w:rsidR="00B0688D" w:rsidRPr="004F2231" w:rsidRDefault="007D67B4" w:rsidP="004F22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bookmarkStart w:id="1" w:name="_Toc501102094"/>
                            <w:r>
                              <w:rPr>
                                <w:sz w:val="32"/>
                                <w:szCs w:val="32"/>
                              </w:rPr>
                              <w:t>Martin Tangen</w:t>
                            </w:r>
                            <w:r w:rsidR="00B0688D" w:rsidRPr="004F2231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bookmarkEnd w:id="1"/>
                            <w:r>
                              <w:rPr>
                                <w:sz w:val="32"/>
                                <w:szCs w:val="32"/>
                              </w:rPr>
                              <w:t>Prosjekt eier</w:t>
                            </w:r>
                            <w:r w:rsidR="00851352">
                              <w:rPr>
                                <w:sz w:val="32"/>
                                <w:szCs w:val="32"/>
                              </w:rPr>
                              <w:t>. Vår 2024</w:t>
                            </w:r>
                          </w:p>
                          <w:p w14:paraId="5DBAE8FD" w14:textId="77777777" w:rsidR="00B0688D" w:rsidRPr="007057F4" w:rsidRDefault="00B0688D" w:rsidP="007057F4"/>
                          <w:p w14:paraId="668918EF" w14:textId="77777777" w:rsidR="00B0688D" w:rsidRPr="007057F4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78A66873" w14:textId="201EF516" w:rsidR="00B0688D" w:rsidRPr="00CE40CB" w:rsidRDefault="00B0688D" w:rsidP="007057F4">
            <w:pPr>
              <w:jc w:val="right"/>
              <w:rPr>
                <w:rFonts w:ascii="Arial Black" w:hAnsi="Arial Black"/>
                <w:sz w:val="22"/>
                <w:szCs w:val="18"/>
              </w:rPr>
            </w:pPr>
          </w:p>
        </w:tc>
      </w:tr>
    </w:tbl>
    <w:p w14:paraId="1F3467CC" w14:textId="77777777" w:rsidR="008A3C95" w:rsidRPr="002B4786" w:rsidRDefault="008A3C95" w:rsidP="007057F4">
      <w:pPr>
        <w:rPr>
          <w:rFonts w:ascii="Arial Black" w:hAnsi="Arial Black"/>
          <w:sz w:val="22"/>
          <w:szCs w:val="18"/>
        </w:rPr>
      </w:pPr>
    </w:p>
    <w:p w14:paraId="387EC797" w14:textId="7C9B499B" w:rsidR="008A3C95" w:rsidRDefault="002E0194" w:rsidP="007057F4">
      <w:r w:rsidRPr="007D67B4">
        <w:rPr>
          <w:noProof/>
          <w:color w:val="FFC000"/>
        </w:rPr>
        <w:drawing>
          <wp:anchor distT="0" distB="0" distL="114300" distR="114300" simplePos="0" relativeHeight="251662336" behindDoc="1" locked="0" layoutInCell="1" allowOverlap="1" wp14:anchorId="7E61E7D1" wp14:editId="25214310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7215" behindDoc="1" locked="0" layoutInCell="1" allowOverlap="1" wp14:anchorId="1774DE5D" wp14:editId="529F5F53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3F89BF63" wp14:editId="1166FED5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sdt>
      <w:sdtPr>
        <w:rPr>
          <w:rFonts w:ascii="Arial Black" w:eastAsiaTheme="minorEastAsia" w:hAnsi="Arial Black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72BBB475" w14:textId="03323420" w:rsidR="001670A7" w:rsidRPr="002B4786" w:rsidRDefault="003D0E1B" w:rsidP="001670A7">
          <w:pPr>
            <w:pStyle w:val="TOCHeading"/>
            <w:framePr w:wrap="around" w:y="1279"/>
            <w:rPr>
              <w:rFonts w:ascii="Arial Black" w:hAnsi="Arial Black"/>
            </w:rPr>
          </w:pPr>
          <w:r w:rsidRPr="002B4786">
            <w:rPr>
              <w:rFonts w:ascii="Arial Black" w:hAnsi="Arial Black"/>
            </w:rPr>
            <w:t>Innhold</w:t>
          </w:r>
        </w:p>
        <w:p w14:paraId="2606ED15" w14:textId="1514549D" w:rsidR="001670A7" w:rsidRPr="002B4786" w:rsidRDefault="003D0E1B" w:rsidP="00DD3A3A">
          <w:pPr>
            <w:pStyle w:val="TOC1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Prosjektbeskrivelse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1670A7" w:rsidRPr="002B4786">
            <w:rPr>
              <w:rFonts w:ascii="Arial Black" w:hAnsi="Arial Black"/>
              <w:sz w:val="22"/>
              <w:szCs w:val="18"/>
            </w:rPr>
            <w:t>1</w:t>
          </w:r>
        </w:p>
        <w:p w14:paraId="22E9D44D" w14:textId="120AC2D6" w:rsidR="001670A7" w:rsidRPr="002B4786" w:rsidRDefault="003D0E1B" w:rsidP="00DD3A3A">
          <w:pPr>
            <w:pStyle w:val="TOC1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color w:val="auto"/>
              <w:sz w:val="22"/>
              <w:szCs w:val="18"/>
            </w:rPr>
            <w:t>Prosjektplan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bCs/>
              <w:sz w:val="22"/>
              <w:szCs w:val="18"/>
            </w:rPr>
            <w:t>2</w:t>
          </w:r>
        </w:p>
        <w:p w14:paraId="7F82560D" w14:textId="28D7CA91" w:rsidR="001670A7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Dokumentasjon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3</w:t>
          </w:r>
        </w:p>
        <w:p w14:paraId="154739D2" w14:textId="601EC082" w:rsidR="00DD3A3A" w:rsidRPr="002B4786" w:rsidRDefault="003D0E1B" w:rsidP="00DD3A3A">
          <w:pPr>
            <w:pStyle w:val="TOC3"/>
            <w:ind w:left="446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Nettverkstegning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DD3A3A" w:rsidRPr="002B4786">
            <w:rPr>
              <w:rFonts w:ascii="Arial Black" w:hAnsi="Arial Black"/>
              <w:sz w:val="22"/>
              <w:szCs w:val="18"/>
            </w:rPr>
            <w:t>4</w:t>
          </w:r>
        </w:p>
        <w:p w14:paraId="109AA602" w14:textId="6881F6DE" w:rsidR="003D0E1B" w:rsidRPr="002B4786" w:rsidRDefault="003D0E1B" w:rsidP="00DD3A3A">
          <w:pPr>
            <w:pStyle w:val="TOC3"/>
            <w:ind w:left="446"/>
            <w:rPr>
              <w:rFonts w:ascii="Arial Black" w:hAnsi="Arial Black"/>
              <w:sz w:val="22"/>
              <w:szCs w:val="18"/>
            </w:rPr>
          </w:pPr>
          <w:proofErr w:type="spellStart"/>
          <w:r w:rsidRPr="002B4786">
            <w:rPr>
              <w:rFonts w:ascii="Arial Black" w:hAnsi="Arial Black"/>
              <w:sz w:val="22"/>
              <w:szCs w:val="18"/>
            </w:rPr>
            <w:t>Backup</w:t>
          </w:r>
          <w:proofErr w:type="spellEnd"/>
          <w:r w:rsidRPr="002B4786">
            <w:rPr>
              <w:rFonts w:ascii="Arial Black" w:hAnsi="Arial Black"/>
              <w:sz w:val="22"/>
              <w:szCs w:val="18"/>
            </w:rPr>
            <w:t>-rutiner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5</w:t>
          </w:r>
        </w:p>
        <w:p w14:paraId="4BE6FCA7" w14:textId="2E23E78F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 xml:space="preserve">       Teknisk dokumentasjon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6</w:t>
          </w:r>
        </w:p>
        <w:p w14:paraId="4DF5D64B" w14:textId="08C98D5D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Kartlegging av relevant lovverk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DD3A3A" w:rsidRPr="002B4786">
            <w:rPr>
              <w:rFonts w:ascii="Arial Black" w:hAnsi="Arial Black"/>
              <w:sz w:val="22"/>
              <w:szCs w:val="18"/>
            </w:rPr>
            <w:t>7</w:t>
          </w:r>
        </w:p>
        <w:p w14:paraId="7F9D175F" w14:textId="4EF2A0A4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Risikoanalyse og tiltaksplan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DD3A3A" w:rsidRPr="002B4786">
            <w:rPr>
              <w:rFonts w:ascii="Arial Black" w:hAnsi="Arial Black"/>
              <w:sz w:val="22"/>
              <w:szCs w:val="18"/>
            </w:rPr>
            <w:t>8</w:t>
          </w:r>
        </w:p>
        <w:p w14:paraId="6454F267" w14:textId="40970A6E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Egenevaluering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DD3A3A" w:rsidRPr="002B4786">
            <w:rPr>
              <w:rFonts w:ascii="Arial Black" w:hAnsi="Arial Black"/>
              <w:sz w:val="22"/>
              <w:szCs w:val="18"/>
            </w:rPr>
            <w:t>9</w:t>
          </w:r>
        </w:p>
        <w:p w14:paraId="462C26E2" w14:textId="7E8CDA98" w:rsidR="001670A7" w:rsidRPr="002B4786" w:rsidRDefault="00DD3A3A" w:rsidP="00DD3A3A">
          <w:pPr>
            <w:pStyle w:val="TOC2"/>
            <w:rPr>
              <w:rFonts w:ascii="Arial Black" w:hAnsi="Arial Black"/>
            </w:rPr>
          </w:pPr>
          <w:r w:rsidRPr="002B4786">
            <w:rPr>
              <w:rFonts w:ascii="Arial Black" w:hAnsi="Arial Black"/>
              <w:sz w:val="22"/>
              <w:szCs w:val="18"/>
            </w:rPr>
            <w:t xml:space="preserve"> Kilder</w:t>
          </w:r>
          <w:r w:rsidR="003D0E1B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10</w:t>
          </w:r>
        </w:p>
      </w:sdtContent>
    </w:sdt>
    <w:p w14:paraId="26DC972D" w14:textId="77777777" w:rsidR="004F2231" w:rsidRPr="002B4786" w:rsidRDefault="004F2231">
      <w:pPr>
        <w:spacing w:after="200"/>
        <w:rPr>
          <w:rFonts w:ascii="Arial Black" w:hAnsi="Arial Black"/>
          <w:bCs/>
          <w:noProof/>
        </w:rPr>
      </w:pPr>
      <w:r w:rsidRPr="002B4786">
        <w:rPr>
          <w:rFonts w:ascii="Arial Black" w:hAnsi="Arial Black"/>
          <w:bCs/>
          <w:noProof/>
        </w:rPr>
        <w:br w:type="page"/>
      </w:r>
    </w:p>
    <w:tbl>
      <w:tblPr>
        <w:tblpPr w:leftFromText="180" w:rightFromText="180" w:vertAnchor="page" w:horzAnchor="margin" w:tblpY="342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60"/>
        <w:gridCol w:w="360"/>
        <w:gridCol w:w="4841"/>
      </w:tblGrid>
      <w:tr w:rsidR="004F2231" w14:paraId="1F92BCDC" w14:textId="77777777" w:rsidTr="002178B9">
        <w:trPr>
          <w:trHeight w:val="3386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765FE31" w14:textId="1523B785" w:rsidR="004F2231" w:rsidRDefault="005D4B29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lastRenderedPageBreak/>
              <w:t>Jeg skal lage en nettbutikk</w:t>
            </w:r>
            <w:r w:rsidR="00177F4A">
              <w:rPr>
                <w:rFonts w:ascii="Arial" w:hAnsi="Arial" w:cs="Arial"/>
                <w:sz w:val="22"/>
                <w:szCs w:val="18"/>
              </w:rPr>
              <w:t xml:space="preserve"> for teknologi og andre ting. Jeg håper at den kan ha en fungerende betalings, og bestillings metode. Den skal ha en bruker </w:t>
            </w:r>
            <w:r w:rsidR="008B6673">
              <w:rPr>
                <w:rFonts w:ascii="Arial" w:hAnsi="Arial" w:cs="Arial"/>
                <w:sz w:val="22"/>
                <w:szCs w:val="18"/>
              </w:rPr>
              <w:t>tabell, ansatt tabell, handlekurv tabell</w:t>
            </w:r>
            <w:r w:rsidR="00137F79">
              <w:rPr>
                <w:rFonts w:ascii="Arial" w:hAnsi="Arial" w:cs="Arial"/>
                <w:sz w:val="22"/>
                <w:szCs w:val="18"/>
              </w:rPr>
              <w:t>, bestillingstabell og produkt tabell i databasen.</w:t>
            </w:r>
          </w:p>
          <w:p w14:paraId="7C4B924F" w14:textId="77777777" w:rsidR="00B46E40" w:rsidRDefault="00B46E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</w:p>
          <w:p w14:paraId="62F328BB" w14:textId="52B22310" w:rsidR="00B46E40" w:rsidRDefault="00B46E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Jeg ønsker å kunne vise frem en vellagd nettbutikk, med bra design og </w:t>
            </w:r>
            <w:r w:rsidR="00454776">
              <w:rPr>
                <w:rFonts w:ascii="Arial" w:hAnsi="Arial" w:cs="Arial"/>
                <w:sz w:val="22"/>
                <w:szCs w:val="18"/>
              </w:rPr>
              <w:t xml:space="preserve">fungerende avanserte </w:t>
            </w:r>
            <w:r w:rsidR="006F5DAE">
              <w:rPr>
                <w:rFonts w:ascii="Arial" w:hAnsi="Arial" w:cs="Arial"/>
                <w:sz w:val="22"/>
                <w:szCs w:val="18"/>
              </w:rPr>
              <w:t>funksjoner</w:t>
            </w:r>
            <w:r w:rsidR="00454776">
              <w:rPr>
                <w:rFonts w:ascii="Arial" w:hAnsi="Arial" w:cs="Arial"/>
                <w:sz w:val="22"/>
                <w:szCs w:val="18"/>
              </w:rPr>
              <w:t>.</w:t>
            </w:r>
          </w:p>
          <w:p w14:paraId="7D029FA3" w14:textId="77777777" w:rsidR="00596640" w:rsidRDefault="005966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</w:p>
          <w:p w14:paraId="7F123A3E" w14:textId="5D6FD244" w:rsidR="00596640" w:rsidRDefault="005966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Som teknologi bruker jeg en </w:t>
            </w:r>
            <w:r w:rsidR="00D67EEC">
              <w:rPr>
                <w:rFonts w:ascii="Arial" w:hAnsi="Arial" w:cs="Arial"/>
                <w:sz w:val="22"/>
                <w:szCs w:val="18"/>
              </w:rPr>
              <w:t xml:space="preserve">HP mini stasjonær pc som server. Den bruker </w:t>
            </w:r>
            <w:proofErr w:type="spellStart"/>
            <w:r w:rsidR="00D67EEC">
              <w:rPr>
                <w:rFonts w:ascii="Arial" w:hAnsi="Arial" w:cs="Arial"/>
                <w:sz w:val="22"/>
                <w:szCs w:val="18"/>
              </w:rPr>
              <w:t>LinuxFX</w:t>
            </w:r>
            <w:proofErr w:type="spellEnd"/>
            <w:r w:rsidR="00D67EEC">
              <w:rPr>
                <w:rFonts w:ascii="Arial" w:hAnsi="Arial" w:cs="Arial"/>
                <w:sz w:val="22"/>
                <w:szCs w:val="18"/>
              </w:rPr>
              <w:t>/</w:t>
            </w:r>
            <w:proofErr w:type="spellStart"/>
            <w:r w:rsidR="00D67EEC">
              <w:rPr>
                <w:rFonts w:ascii="Arial" w:hAnsi="Arial" w:cs="Arial"/>
                <w:sz w:val="22"/>
                <w:szCs w:val="18"/>
              </w:rPr>
              <w:t>Wubuntu</w:t>
            </w:r>
            <w:proofErr w:type="spellEnd"/>
            <w:r w:rsidR="00D67EEC">
              <w:rPr>
                <w:rFonts w:ascii="Arial" w:hAnsi="Arial" w:cs="Arial"/>
                <w:sz w:val="22"/>
                <w:szCs w:val="18"/>
              </w:rPr>
              <w:t xml:space="preserve"> som OS og Apache2 som webserver. </w:t>
            </w:r>
            <w:r w:rsidR="00F01C18">
              <w:rPr>
                <w:rFonts w:ascii="Arial" w:hAnsi="Arial" w:cs="Arial"/>
                <w:sz w:val="22"/>
                <w:szCs w:val="18"/>
              </w:rPr>
              <w:t xml:space="preserve">Den har </w:t>
            </w:r>
            <w:r w:rsidR="00AB12FF">
              <w:rPr>
                <w:rFonts w:ascii="Arial" w:hAnsi="Arial" w:cs="Arial"/>
                <w:sz w:val="22"/>
                <w:szCs w:val="18"/>
              </w:rPr>
              <w:t>SSH</w:t>
            </w:r>
            <w:r w:rsidR="00F01C18">
              <w:rPr>
                <w:rFonts w:ascii="Arial" w:hAnsi="Arial" w:cs="Arial"/>
                <w:sz w:val="22"/>
                <w:szCs w:val="18"/>
              </w:rPr>
              <w:t xml:space="preserve"> skrud på så jeg kan jobbe rent fra laptopen.</w:t>
            </w:r>
          </w:p>
          <w:p w14:paraId="071C4BC1" w14:textId="03D7466C" w:rsidR="00F01C18" w:rsidRDefault="00AB12FF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Laptopen er en Lenovo L14 som bruker Windows 11 OS. Den har Node og PHP lastet ned for jobbing på kode. SSH er også lastet ned og med en kjapp </w:t>
            </w:r>
            <w:r w:rsidR="00172999">
              <w:rPr>
                <w:rFonts w:ascii="Arial" w:hAnsi="Arial" w:cs="Arial"/>
                <w:sz w:val="22"/>
                <w:szCs w:val="18"/>
              </w:rPr>
              <w:t xml:space="preserve">kommando </w:t>
            </w:r>
            <w:r>
              <w:rPr>
                <w:rFonts w:ascii="Arial" w:hAnsi="Arial" w:cs="Arial"/>
                <w:sz w:val="22"/>
                <w:szCs w:val="18"/>
              </w:rPr>
              <w:t>i terminalen er jeg koblet til serveren</w:t>
            </w:r>
            <w:r w:rsidR="00172999">
              <w:rPr>
                <w:rFonts w:ascii="Arial" w:hAnsi="Arial" w:cs="Arial"/>
                <w:sz w:val="22"/>
                <w:szCs w:val="18"/>
              </w:rPr>
              <w:t>. Jeg koder i Visual studio Cod</w:t>
            </w:r>
            <w:r w:rsidR="005F545E">
              <w:rPr>
                <w:rFonts w:ascii="Arial" w:hAnsi="Arial" w:cs="Arial"/>
                <w:sz w:val="22"/>
                <w:szCs w:val="18"/>
              </w:rPr>
              <w:t xml:space="preserve">e for enkel koding i </w:t>
            </w:r>
            <w:r w:rsidR="00FC607A">
              <w:rPr>
                <w:rFonts w:ascii="Arial" w:hAnsi="Arial" w:cs="Arial"/>
                <w:sz w:val="22"/>
                <w:szCs w:val="18"/>
              </w:rPr>
              <w:t>hvilket som helst kodespråk.</w:t>
            </w:r>
          </w:p>
          <w:p w14:paraId="7FA9D05D" w14:textId="77777777" w:rsidR="00236525" w:rsidRDefault="00236525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</w:p>
          <w:p w14:paraId="6A5DD342" w14:textId="34004000" w:rsidR="00236525" w:rsidRPr="005D4B29" w:rsidRDefault="00236525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Jeg valgte </w:t>
            </w:r>
            <w:proofErr w:type="spellStart"/>
            <w:r w:rsidR="000E1893">
              <w:rPr>
                <w:rFonts w:ascii="Arial" w:hAnsi="Arial" w:cs="Arial"/>
                <w:sz w:val="22"/>
                <w:szCs w:val="18"/>
              </w:rPr>
              <w:t>U</w:t>
            </w:r>
            <w:r>
              <w:rPr>
                <w:rFonts w:ascii="Arial" w:hAnsi="Arial" w:cs="Arial"/>
                <w:sz w:val="22"/>
                <w:szCs w:val="18"/>
              </w:rPr>
              <w:t>buntu</w:t>
            </w:r>
            <w:proofErr w:type="spellEnd"/>
            <w:r>
              <w:rPr>
                <w:rFonts w:ascii="Arial" w:hAnsi="Arial" w:cs="Arial"/>
                <w:sz w:val="22"/>
                <w:szCs w:val="18"/>
              </w:rPr>
              <w:t xml:space="preserve"> </w:t>
            </w:r>
            <w:proofErr w:type="spellStart"/>
            <w:r w:rsidR="005D075B">
              <w:rPr>
                <w:rFonts w:ascii="Arial" w:hAnsi="Arial" w:cs="Arial"/>
                <w:sz w:val="22"/>
                <w:szCs w:val="18"/>
              </w:rPr>
              <w:t>pga</w:t>
            </w:r>
            <w:proofErr w:type="spellEnd"/>
            <w:r w:rsidR="005D075B">
              <w:rPr>
                <w:rFonts w:ascii="Arial" w:hAnsi="Arial" w:cs="Arial"/>
                <w:sz w:val="22"/>
                <w:szCs w:val="18"/>
              </w:rPr>
              <w:t xml:space="preserve"> enkel tilkobling med</w:t>
            </w:r>
            <w:r w:rsidR="007252C6">
              <w:rPr>
                <w:rFonts w:ascii="Arial" w:hAnsi="Arial" w:cs="Arial"/>
                <w:sz w:val="22"/>
                <w:szCs w:val="18"/>
              </w:rPr>
              <w:t xml:space="preserve"> SSH. Det gjør det enkelt å gjøre små justeringer eller endinger</w:t>
            </w:r>
            <w:r w:rsidR="000E1893">
              <w:rPr>
                <w:rFonts w:ascii="Arial" w:hAnsi="Arial" w:cs="Arial"/>
                <w:sz w:val="22"/>
                <w:szCs w:val="18"/>
              </w:rPr>
              <w:t xml:space="preserve">, og </w:t>
            </w:r>
            <w:proofErr w:type="spellStart"/>
            <w:r w:rsidR="000E1893">
              <w:rPr>
                <w:rFonts w:ascii="Arial" w:hAnsi="Arial" w:cs="Arial"/>
                <w:sz w:val="22"/>
                <w:szCs w:val="18"/>
              </w:rPr>
              <w:t>pulling</w:t>
            </w:r>
            <w:proofErr w:type="spellEnd"/>
            <w:r w:rsidR="000E1893">
              <w:rPr>
                <w:rFonts w:ascii="Arial" w:hAnsi="Arial" w:cs="Arial"/>
                <w:sz w:val="22"/>
                <w:szCs w:val="18"/>
              </w:rPr>
              <w:t xml:space="preserve"> via gitt tar mye kortere tid </w:t>
            </w:r>
            <w:proofErr w:type="spellStart"/>
            <w:r w:rsidR="000E1893">
              <w:rPr>
                <w:rFonts w:ascii="Arial" w:hAnsi="Arial" w:cs="Arial"/>
                <w:sz w:val="22"/>
                <w:szCs w:val="18"/>
              </w:rPr>
              <w:t>en</w:t>
            </w:r>
            <w:proofErr w:type="spellEnd"/>
            <w:r w:rsidR="000E1893">
              <w:rPr>
                <w:rFonts w:ascii="Arial" w:hAnsi="Arial" w:cs="Arial"/>
                <w:sz w:val="22"/>
                <w:szCs w:val="18"/>
              </w:rPr>
              <w:t xml:space="preserve"> å bytte pc. Jeg valgte PHP</w:t>
            </w:r>
            <w:r w:rsidR="008C4626">
              <w:rPr>
                <w:rFonts w:ascii="Arial" w:hAnsi="Arial" w:cs="Arial"/>
                <w:sz w:val="22"/>
                <w:szCs w:val="18"/>
              </w:rPr>
              <w:t xml:space="preserve"> </w:t>
            </w:r>
            <w:r w:rsidR="000E1893">
              <w:rPr>
                <w:rFonts w:ascii="Arial" w:hAnsi="Arial" w:cs="Arial"/>
                <w:sz w:val="22"/>
                <w:szCs w:val="18"/>
              </w:rPr>
              <w:t xml:space="preserve">fordi det kan jeg fra før av og kan lage noe bra med. Grunnen til at jeg valgt React </w:t>
            </w:r>
            <w:proofErr w:type="spellStart"/>
            <w:r w:rsidR="000E1893">
              <w:rPr>
                <w:rFonts w:ascii="Arial" w:hAnsi="Arial" w:cs="Arial"/>
                <w:sz w:val="22"/>
                <w:szCs w:val="18"/>
              </w:rPr>
              <w:t>typescript</w:t>
            </w:r>
            <w:proofErr w:type="spellEnd"/>
            <w:r w:rsidR="000E1893">
              <w:rPr>
                <w:rFonts w:ascii="Arial" w:hAnsi="Arial" w:cs="Arial"/>
                <w:sz w:val="22"/>
                <w:szCs w:val="18"/>
              </w:rPr>
              <w:t xml:space="preserve"> er </w:t>
            </w:r>
            <w:r w:rsidR="003D07B5">
              <w:rPr>
                <w:rFonts w:ascii="Arial" w:hAnsi="Arial" w:cs="Arial"/>
                <w:sz w:val="22"/>
                <w:szCs w:val="18"/>
              </w:rPr>
              <w:t xml:space="preserve">at </w:t>
            </w:r>
            <w:r w:rsidR="000E1893">
              <w:rPr>
                <w:rFonts w:ascii="Arial" w:hAnsi="Arial" w:cs="Arial"/>
                <w:sz w:val="22"/>
                <w:szCs w:val="18"/>
              </w:rPr>
              <w:t>jeg ønsket å gi meg selv noe vanskeligere og lære meg noe nytt.</w:t>
            </w:r>
          </w:p>
          <w:p w14:paraId="7ED5777D" w14:textId="77777777" w:rsidR="004F2231" w:rsidRPr="004F2231" w:rsidRDefault="004F2231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5E55E082" w14:textId="19DD20A0" w:rsidR="004F2231" w:rsidRPr="002178B9" w:rsidRDefault="004F2231" w:rsidP="003620E2">
            <w:pPr>
              <w:pStyle w:val="Content"/>
              <w:framePr w:hSpace="0" w:wrap="auto" w:vAnchor="margin" w:hAnchor="text" w:yAlign="inline"/>
            </w:pPr>
          </w:p>
        </w:tc>
      </w:tr>
      <w:tr w:rsidR="004F2231" w14:paraId="28FC48DA" w14:textId="77777777" w:rsidTr="002178B9">
        <w:trPr>
          <w:trHeight w:val="2685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641165" w14:textId="4E0B5CED" w:rsidR="002178B9" w:rsidRPr="002178B9" w:rsidRDefault="002178B9" w:rsidP="001F0AF0">
            <w:pPr>
              <w:pStyle w:val="Content"/>
              <w:framePr w:hSpace="0" w:wrap="auto" w:vAnchor="margin" w:hAnchor="text" w:yAlign="inline"/>
            </w:pPr>
          </w:p>
        </w:tc>
      </w:tr>
      <w:tr w:rsidR="002178B9" w14:paraId="128A76D8" w14:textId="77777777" w:rsidTr="001F0AF0">
        <w:trPr>
          <w:trHeight w:val="2685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7183A204" w14:textId="049A1B68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EB76F3" w14:textId="77777777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14:paraId="213F4017" w14:textId="7C45941B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</w:tr>
    </w:tbl>
    <w:tbl>
      <w:tblPr>
        <w:tblpPr w:leftFromText="180" w:rightFromText="180" w:vertAnchor="page" w:horzAnchor="page" w:tblpX="136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656"/>
      </w:tblGrid>
      <w:tr w:rsidR="002B4786" w14:paraId="4938450B" w14:textId="77777777" w:rsidTr="002B4786">
        <w:trPr>
          <w:trHeight w:val="1375"/>
        </w:trPr>
        <w:tc>
          <w:tcPr>
            <w:tcW w:w="56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FAF290" w14:textId="77777777" w:rsidR="002B4786" w:rsidRPr="002B4786" w:rsidRDefault="002B4786" w:rsidP="002B4786">
            <w:pPr>
              <w:pStyle w:val="Heading1"/>
              <w:framePr w:hSpace="0" w:wrap="auto" w:vAnchor="margin" w:hAnchor="text" w:yAlign="inline"/>
              <w:jc w:val="left"/>
              <w:rPr>
                <w:rFonts w:ascii="Arial Black" w:hAnsi="Arial Black"/>
              </w:rPr>
            </w:pPr>
            <w:r w:rsidRPr="002B4786">
              <w:rPr>
                <w:rFonts w:ascii="Arial Black" w:hAnsi="Arial Black"/>
              </w:rPr>
              <w:t>PROSJEKTRAPPORT</w:t>
            </w:r>
          </w:p>
        </w:tc>
      </w:tr>
    </w:tbl>
    <w:p w14:paraId="64FDF0B1" w14:textId="26729D17" w:rsidR="001F0AF0" w:rsidRDefault="0017299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A576B24" wp14:editId="0FFE13E5">
                <wp:simplePos x="0" y="0"/>
                <wp:positionH relativeFrom="column">
                  <wp:posOffset>-226060</wp:posOffset>
                </wp:positionH>
                <wp:positionV relativeFrom="paragraph">
                  <wp:posOffset>-31750</wp:posOffset>
                </wp:positionV>
                <wp:extent cx="4598126" cy="4765183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126" cy="4765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D9FDE" w14:textId="77777777" w:rsidR="00E86A65" w:rsidRPr="00454776" w:rsidRDefault="00E86A65" w:rsidP="00AB46A0">
                            <w:pPr>
                              <w:pStyle w:val="Heading2"/>
                              <w:spacing w:line="360" w:lineRule="auto"/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t>Hva må gjøres?</w:t>
                            </w:r>
                          </w:p>
                          <w:p w14:paraId="4DFAE070" w14:textId="77777777" w:rsidR="00E86A65" w:rsidRPr="00FE558A" w:rsidRDefault="00E86A65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</w:pPr>
                            <w:r w:rsidRPr="00FE558A"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 xml:space="preserve">Jeg skal bruke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>PHP</w:t>
                            </w:r>
                            <w:r w:rsidRPr="00FE558A"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 xml:space="preserve"> som backend koding for å kunne koble meg til datasen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>.</w:t>
                            </w:r>
                          </w:p>
                          <w:p w14:paraId="2C810BE5" w14:textId="77777777" w:rsidR="00E86A65" w:rsidRDefault="00E86A65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Finne design elemeter jeg liker å bruke de for å lage en proffesjonell side</w:t>
                            </w:r>
                          </w:p>
                          <w:p w14:paraId="29AB658E" w14:textId="1D651DAA" w:rsidR="00E86A65" w:rsidRDefault="00E86A65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 xml:space="preserve">Sette opp apache webserver på </w:t>
                            </w:r>
                            <w:r w:rsidR="00AB46A0">
                              <w:rPr>
                                <w:rFonts w:ascii="Arial" w:hAnsi="Arial" w:cs="Arial"/>
                                <w:sz w:val="22"/>
                              </w:rPr>
                              <w:t>server os.</w:t>
                            </w:r>
                          </w:p>
                          <w:p w14:paraId="03D3066B" w14:textId="4B44C283" w:rsidR="00AB46A0" w:rsidRDefault="00AB46A0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Konfigurere apache til å kjøre PHP or React.</w:t>
                            </w:r>
                          </w:p>
                          <w:p w14:paraId="65A6C8FF" w14:textId="62172995" w:rsidR="00AB46A0" w:rsidRPr="00454776" w:rsidRDefault="00342C5F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Lage ordentelig fil struktur og dokumentering.</w:t>
                            </w:r>
                          </w:p>
                          <w:p w14:paraId="6DB2168C" w14:textId="77777777" w:rsidR="00E86A65" w:rsidRPr="00454776" w:rsidRDefault="00E86A65" w:rsidP="00AB46A0">
                            <w:pPr>
                              <w:pStyle w:val="Conten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6417E833" w14:textId="77777777" w:rsidR="00E86A65" w:rsidRPr="00454776" w:rsidRDefault="00E86A65" w:rsidP="00AB46A0">
                            <w:pPr>
                              <w:pStyle w:val="Heading2"/>
                              <w:spacing w:line="360" w:lineRule="auto"/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t>Noe jeg må lære meg?</w:t>
                            </w:r>
                          </w:p>
                          <w:p w14:paraId="0433E9BD" w14:textId="77777777" w:rsidR="00E86A65" w:rsidRDefault="00E86A65" w:rsidP="00AB46A0">
                            <w:pPr>
                              <w:pStyle w:val="Content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Jeg ønsker å lære meg React å bruke det som front end kodingen.</w:t>
                            </w:r>
                          </w:p>
                          <w:p w14:paraId="569A98C7" w14:textId="77777777" w:rsidR="00E86A65" w:rsidRPr="00E86A65" w:rsidRDefault="00E86A65" w:rsidP="00AB46A0">
                            <w:pPr>
                              <w:pStyle w:val="Content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Jeg må også lære meg hvordan å lage en betalings funksjon.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76B24" id="Text Box 28" o:spid="_x0000_s1030" type="#_x0000_t202" style="position:absolute;margin-left:-17.8pt;margin-top:-2.5pt;width:362.05pt;height:375.2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" filled="f" stroked="f" strokeweight=".5pt">
                <v:textbox inset=",14.4pt">
                  <w:txbxContent>
                    <w:p w14:paraId="454D9FDE" w14:textId="77777777" w:rsidR="00E86A65" w:rsidRPr="00454776" w:rsidRDefault="00E86A65" w:rsidP="00AB46A0">
                      <w:pPr>
                        <w:pStyle w:val="Heading2"/>
                        <w:spacing w:line="360" w:lineRule="auto"/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t>Hva må gjøres?</w:t>
                      </w:r>
                    </w:p>
                    <w:p w14:paraId="4DFAE070" w14:textId="77777777" w:rsidR="00E86A65" w:rsidRPr="00FE558A" w:rsidRDefault="00E86A65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  <w:szCs w:val="18"/>
                        </w:rPr>
                      </w:pPr>
                      <w:r w:rsidRPr="00FE558A">
                        <w:rPr>
                          <w:rFonts w:ascii="Arial" w:hAnsi="Arial" w:cs="Arial"/>
                          <w:sz w:val="22"/>
                          <w:szCs w:val="18"/>
                        </w:rPr>
                        <w:t xml:space="preserve">Jeg skal bruke </w:t>
                      </w:r>
                      <w:r>
                        <w:rPr>
                          <w:rFonts w:ascii="Arial" w:hAnsi="Arial" w:cs="Arial"/>
                          <w:sz w:val="22"/>
                          <w:szCs w:val="18"/>
                        </w:rPr>
                        <w:t>PHP</w:t>
                      </w:r>
                      <w:r w:rsidRPr="00FE558A">
                        <w:rPr>
                          <w:rFonts w:ascii="Arial" w:hAnsi="Arial" w:cs="Arial"/>
                          <w:sz w:val="22"/>
                          <w:szCs w:val="18"/>
                        </w:rPr>
                        <w:t xml:space="preserve"> som backend koding for å kunne koble meg til datasen</w:t>
                      </w:r>
                      <w:r>
                        <w:rPr>
                          <w:rFonts w:ascii="Arial" w:hAnsi="Arial" w:cs="Arial"/>
                          <w:sz w:val="22"/>
                          <w:szCs w:val="18"/>
                        </w:rPr>
                        <w:t>.</w:t>
                      </w:r>
                    </w:p>
                    <w:p w14:paraId="2C810BE5" w14:textId="77777777" w:rsidR="00E86A65" w:rsidRDefault="00E86A65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Finne design elemeter jeg liker å bruke de for å lage en proffesjonell side</w:t>
                      </w:r>
                    </w:p>
                    <w:p w14:paraId="29AB658E" w14:textId="1D651DAA" w:rsidR="00E86A65" w:rsidRDefault="00E86A65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 xml:space="preserve">Sette opp apache webserver på </w:t>
                      </w:r>
                      <w:r w:rsidR="00AB46A0">
                        <w:rPr>
                          <w:rFonts w:ascii="Arial" w:hAnsi="Arial" w:cs="Arial"/>
                          <w:sz w:val="22"/>
                        </w:rPr>
                        <w:t>server os.</w:t>
                      </w:r>
                    </w:p>
                    <w:p w14:paraId="03D3066B" w14:textId="4B44C283" w:rsidR="00AB46A0" w:rsidRDefault="00AB46A0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Konfigurere apache til å kjøre PHP or React.</w:t>
                      </w:r>
                    </w:p>
                    <w:p w14:paraId="65A6C8FF" w14:textId="62172995" w:rsidR="00AB46A0" w:rsidRPr="00454776" w:rsidRDefault="00342C5F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Lage ordentelig fil struktur og dokumentering.</w:t>
                      </w:r>
                    </w:p>
                    <w:p w14:paraId="6DB2168C" w14:textId="77777777" w:rsidR="00E86A65" w:rsidRPr="00454776" w:rsidRDefault="00E86A65" w:rsidP="00AB46A0">
                      <w:pPr>
                        <w:pStyle w:val="Conten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6417E833" w14:textId="77777777" w:rsidR="00E86A65" w:rsidRPr="00454776" w:rsidRDefault="00E86A65" w:rsidP="00AB46A0">
                      <w:pPr>
                        <w:pStyle w:val="Heading2"/>
                        <w:spacing w:line="360" w:lineRule="auto"/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t>Noe jeg må lære meg?</w:t>
                      </w:r>
                    </w:p>
                    <w:p w14:paraId="0433E9BD" w14:textId="77777777" w:rsidR="00E86A65" w:rsidRDefault="00E86A65" w:rsidP="00AB46A0">
                      <w:pPr>
                        <w:pStyle w:val="Content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Jeg ønsker å lære meg React å bruke det som front end kodingen.</w:t>
                      </w:r>
                    </w:p>
                    <w:p w14:paraId="569A98C7" w14:textId="77777777" w:rsidR="00E86A65" w:rsidRPr="00E86A65" w:rsidRDefault="00E86A65" w:rsidP="00AB46A0">
                      <w:pPr>
                        <w:pStyle w:val="Content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Jeg må også lære meg hvordan å lage en betalings funksjon.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page" w:horzAnchor="margin" w:tblpY="3387"/>
        <w:tblW w:w="1011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25"/>
        <w:gridCol w:w="5292"/>
      </w:tblGrid>
      <w:tr w:rsidR="007C7473" w14:paraId="2369D727" w14:textId="77777777" w:rsidTr="00454776">
        <w:trPr>
          <w:trHeight w:val="2610"/>
        </w:trPr>
        <w:tc>
          <w:tcPr>
            <w:tcW w:w="4825" w:type="dxa"/>
          </w:tcPr>
          <w:p w14:paraId="70091D6D" w14:textId="3628FA4E" w:rsidR="007C7473" w:rsidRPr="002178B9" w:rsidRDefault="007C7473" w:rsidP="002B4786">
            <w:pPr>
              <w:pStyle w:val="Content"/>
              <w:framePr w:hSpace="0" w:wrap="auto" w:vAnchor="margin" w:hAnchor="text" w:yAlign="inline"/>
              <w:spacing w:line="360" w:lineRule="auto"/>
            </w:pPr>
          </w:p>
        </w:tc>
        <w:tc>
          <w:tcPr>
            <w:tcW w:w="5292" w:type="dxa"/>
            <w:vMerge w:val="restart"/>
          </w:tcPr>
          <w:p w14:paraId="28BADAD5" w14:textId="170AB19C" w:rsidR="007C7473" w:rsidRPr="002178B9" w:rsidRDefault="007C7473" w:rsidP="00E86A65">
            <w:pPr>
              <w:pStyle w:val="Content"/>
              <w:framePr w:hSpace="0" w:wrap="auto" w:vAnchor="margin" w:hAnchor="text" w:yAlign="inline"/>
            </w:pPr>
          </w:p>
        </w:tc>
      </w:tr>
      <w:tr w:rsidR="007C7473" w14:paraId="2FF4B8E9" w14:textId="77777777" w:rsidTr="00454776">
        <w:trPr>
          <w:trHeight w:val="2685"/>
        </w:trPr>
        <w:tc>
          <w:tcPr>
            <w:tcW w:w="4825" w:type="dxa"/>
          </w:tcPr>
          <w:p w14:paraId="2E6FA85E" w14:textId="50BA58C0" w:rsidR="007C7473" w:rsidRPr="002178B9" w:rsidRDefault="007C7473" w:rsidP="008C5106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5292" w:type="dxa"/>
            <w:vMerge/>
          </w:tcPr>
          <w:p w14:paraId="0C9AF6A4" w14:textId="77777777" w:rsidR="007C7473" w:rsidRPr="002178B9" w:rsidRDefault="007C7473" w:rsidP="0084277E">
            <w:pPr>
              <w:pStyle w:val="Content"/>
              <w:framePr w:hSpace="0" w:wrap="auto" w:vAnchor="margin" w:hAnchor="text" w:yAlign="inline"/>
            </w:pPr>
          </w:p>
        </w:tc>
      </w:tr>
    </w:tbl>
    <w:p w14:paraId="5ED47E53" w14:textId="43581D8E" w:rsidR="00E2572D" w:rsidRDefault="00E2572D" w:rsidP="00172999">
      <w:pPr>
        <w:spacing w:after="200"/>
      </w:pPr>
    </w:p>
    <w:p w14:paraId="438AF061" w14:textId="5A34E877" w:rsidR="00E2572D" w:rsidRDefault="00E2572D">
      <w:pPr>
        <w:spacing w:after="200"/>
      </w:pPr>
      <w:r>
        <w:br w:type="page"/>
      </w:r>
    </w:p>
    <w:p w14:paraId="1FABFD12" w14:textId="1B7CCF3D" w:rsidR="007D11CE" w:rsidRDefault="00350F38" w:rsidP="006403A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ED2EAB" wp14:editId="2218C29E">
                <wp:simplePos x="0" y="0"/>
                <wp:positionH relativeFrom="column">
                  <wp:posOffset>3445162</wp:posOffset>
                </wp:positionH>
                <wp:positionV relativeFrom="paragraph">
                  <wp:posOffset>4173358</wp:posOffset>
                </wp:positionV>
                <wp:extent cx="1265692" cy="548640"/>
                <wp:effectExtent l="0" t="0" r="7302" b="0"/>
                <wp:wrapNone/>
                <wp:docPr id="128202407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65692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F1EB0" w14:textId="18C60AA1" w:rsidR="00F01856" w:rsidRDefault="00F0185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SSH:</w:t>
                            </w:r>
                          </w:p>
                          <w:p w14:paraId="0F56C44D" w14:textId="12F62111" w:rsidR="00F01856" w:rsidRPr="00F01856" w:rsidRDefault="00F0185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10.200.1.117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D2EAB" id="Text Box 14" o:spid="_x0000_s1031" type="#_x0000_t202" style="position:absolute;margin-left:271.25pt;margin-top:328.6pt;width:99.65pt;height:43.2pt;rotation:90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" filled="f" stroked="f" strokeweight=".5pt">
                <v:textbox>
                  <w:txbxContent>
                    <w:p w14:paraId="6CCF1EB0" w14:textId="18C60AA1" w:rsidR="00F01856" w:rsidRDefault="00F0185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SSH:</w:t>
                      </w:r>
                    </w:p>
                    <w:p w14:paraId="0F56C44D" w14:textId="12F62111" w:rsidR="00F01856" w:rsidRPr="00F01856" w:rsidRDefault="00F0185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10.200.1.117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5CA14A" wp14:editId="5364F0BA">
                <wp:simplePos x="0" y="0"/>
                <wp:positionH relativeFrom="rightMargin">
                  <wp:align>left</wp:align>
                </wp:positionH>
                <wp:positionV relativeFrom="paragraph">
                  <wp:posOffset>1880553</wp:posOffset>
                </wp:positionV>
                <wp:extent cx="1265692" cy="548640"/>
                <wp:effectExtent l="0" t="3492" r="7302" b="7303"/>
                <wp:wrapNone/>
                <wp:docPr id="75702051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65692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B46955" w14:textId="77777777" w:rsidR="00350F38" w:rsidRDefault="00350F38" w:rsidP="00350F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SSH:</w:t>
                            </w:r>
                          </w:p>
                          <w:p w14:paraId="3539AE15" w14:textId="77777777" w:rsidR="00350F38" w:rsidRPr="00F01856" w:rsidRDefault="00350F38" w:rsidP="00350F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10.200.1.117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5CA14A" id="_x0000_s1032" type="#_x0000_t202" style="position:absolute;margin-left:0;margin-top:148.1pt;width:99.65pt;height:43.2pt;rotation:90;z-index:251707392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" fillcolor="white [3201]" stroked="f" strokeweight=".5pt">
                <v:textbox>
                  <w:txbxContent>
                    <w:p w14:paraId="45B46955" w14:textId="77777777" w:rsidR="00350F38" w:rsidRDefault="00350F38" w:rsidP="00350F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SSH:</w:t>
                      </w:r>
                    </w:p>
                    <w:p w14:paraId="3539AE15" w14:textId="77777777" w:rsidR="00350F38" w:rsidRPr="00F01856" w:rsidRDefault="00350F38" w:rsidP="00350F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10.200.1.117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85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A83769" wp14:editId="29557C94">
                <wp:simplePos x="0" y="0"/>
                <wp:positionH relativeFrom="margin">
                  <wp:posOffset>5879919</wp:posOffset>
                </wp:positionH>
                <wp:positionV relativeFrom="paragraph">
                  <wp:posOffset>1459229</wp:posOffset>
                </wp:positionV>
                <wp:extent cx="409303" cy="1095647"/>
                <wp:effectExtent l="19050" t="19050" r="29210" b="28575"/>
                <wp:wrapNone/>
                <wp:docPr id="1013215736" name="Arrow: U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03" cy="109564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4B59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" o:spid="_x0000_s1026" type="#_x0000_t68" style="position:absolute;margin-left:463pt;margin-top:114.9pt;width:32.25pt;height:86.25pt;z-index:251705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" adj="4035" fillcolor="#0189f9 [3204]" strokecolor="#001424 [484]" strokeweight="1pt">
                <w10:wrap anchorx="margin"/>
              </v:shape>
            </w:pict>
          </mc:Fallback>
        </mc:AlternateContent>
      </w:r>
      <w:r w:rsidR="00F0185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B7E242" wp14:editId="58F2A567">
                <wp:simplePos x="0" y="0"/>
                <wp:positionH relativeFrom="column">
                  <wp:posOffset>4319089</wp:posOffset>
                </wp:positionH>
                <wp:positionV relativeFrom="paragraph">
                  <wp:posOffset>3730535</wp:posOffset>
                </wp:positionV>
                <wp:extent cx="409303" cy="844731"/>
                <wp:effectExtent l="19050" t="19050" r="29210" b="12700"/>
                <wp:wrapNone/>
                <wp:docPr id="1116674275" name="Arrow: U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03" cy="84473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EB30D" id="Arrow: Up 13" o:spid="_x0000_s1026" type="#_x0000_t68" style="position:absolute;margin-left:340.1pt;margin-top:293.75pt;width:32.25pt;height:6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" adj="5233" fillcolor="#0189f9 [3204]" strokecolor="#001424 [484]" strokeweight="1pt"/>
            </w:pict>
          </mc:Fallback>
        </mc:AlternateContent>
      </w:r>
      <w:r w:rsidR="00B43A0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5C4216" wp14:editId="72BACC81">
                <wp:simplePos x="0" y="0"/>
                <wp:positionH relativeFrom="column">
                  <wp:posOffset>4223203</wp:posOffset>
                </wp:positionH>
                <wp:positionV relativeFrom="paragraph">
                  <wp:posOffset>5010150</wp:posOffset>
                </wp:positionV>
                <wp:extent cx="1550126" cy="391886"/>
                <wp:effectExtent l="0" t="0" r="0" b="8255"/>
                <wp:wrapNone/>
                <wp:docPr id="131783421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126" cy="39188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B611FB" w14:textId="007DA1B5" w:rsidR="001756BD" w:rsidRPr="00B43A0D" w:rsidRDefault="00B43A0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Laptop/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Kodemiljø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C4216" id="Text Box 12" o:spid="_x0000_s1033" type="#_x0000_t202" style="position:absolute;margin-left:332.55pt;margin-top:394.5pt;width:122.05pt;height:30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" fillcolor="#5151d5 [1629]" stroked="f" strokeweight=".5pt">
                <v:textbox>
                  <w:txbxContent>
                    <w:p w14:paraId="53B611FB" w14:textId="007DA1B5" w:rsidR="001756BD" w:rsidRPr="00B43A0D" w:rsidRDefault="00B43A0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Laptop/</w:t>
                      </w:r>
                      <w:proofErr w:type="spellStart"/>
                      <w:r>
                        <w:rPr>
                          <w:lang w:val="en-US"/>
                        </w:rPr>
                        <w:t>Kodemiljø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43A0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6F5875" wp14:editId="2EB40E00">
                <wp:simplePos x="0" y="0"/>
                <wp:positionH relativeFrom="column">
                  <wp:posOffset>4095885</wp:posOffset>
                </wp:positionH>
                <wp:positionV relativeFrom="paragraph">
                  <wp:posOffset>4636226</wp:posOffset>
                </wp:positionV>
                <wp:extent cx="1767386" cy="1018903"/>
                <wp:effectExtent l="0" t="0" r="23495" b="10160"/>
                <wp:wrapNone/>
                <wp:docPr id="18855322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6" cy="101890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140BD" id="Rectangle 11" o:spid="_x0000_s1026" style="position:absolute;margin-left:322.5pt;margin-top:365.05pt;width:139.15pt;height:8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" fillcolor="#5151d5 [1629]" strokecolor="#001424 [484]" strokeweight="1pt"/>
            </w:pict>
          </mc:Fallback>
        </mc:AlternateContent>
      </w:r>
      <w:r w:rsidR="007D11CE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F447429" wp14:editId="2546CA45">
                <wp:simplePos x="0" y="0"/>
                <wp:positionH relativeFrom="column">
                  <wp:posOffset>-538842</wp:posOffset>
                </wp:positionH>
                <wp:positionV relativeFrom="paragraph">
                  <wp:posOffset>-1319440</wp:posOffset>
                </wp:positionV>
                <wp:extent cx="3344092" cy="531223"/>
                <wp:effectExtent l="0" t="0" r="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4092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98A6D" w14:textId="70964CC3" w:rsidR="00E2572D" w:rsidRPr="00B21F86" w:rsidRDefault="00B21F86" w:rsidP="00B21F86">
                            <w:pPr>
                              <w:pStyle w:val="Heading1"/>
                              <w:rPr>
                                <w:rFonts w:ascii="Arial Black" w:hAnsi="Arial Black"/>
                              </w:rPr>
                            </w:pPr>
                            <w:r w:rsidRPr="00B21F86">
                              <w:rPr>
                                <w:rFonts w:ascii="Arial Black" w:hAnsi="Arial Black"/>
                              </w:rPr>
                              <w:t>Nettverks Tegning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47429" id="Text Box 2" o:spid="_x0000_s1034" type="#_x0000_t202" style="position:absolute;margin-left:-42.45pt;margin-top:-103.9pt;width:263.3pt;height:41.8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" filled="f" stroked="f">
                <v:textbox>
                  <w:txbxContent>
                    <w:p w14:paraId="23D98A6D" w14:textId="70964CC3" w:rsidR="00E2572D" w:rsidRPr="00B21F86" w:rsidRDefault="00B21F86" w:rsidP="00B21F86">
                      <w:pPr>
                        <w:pStyle w:val="Heading1"/>
                        <w:rPr>
                          <w:rFonts w:ascii="Arial Black" w:hAnsi="Arial Black"/>
                        </w:rPr>
                      </w:pPr>
                      <w:r w:rsidRPr="00B21F86">
                        <w:rPr>
                          <w:rFonts w:ascii="Arial Black" w:hAnsi="Arial Black"/>
                        </w:rPr>
                        <w:t>Nettverks Tegning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id w:val="2095043708"/>
        <w:lock w:val="contentLocked"/>
        <w:placeholder>
          <w:docPart w:val="DefaultPlaceholder_-1854013440"/>
        </w:placeholder>
        <w:group/>
      </w:sdtPr>
      <w:sdtContent>
        <w:p w14:paraId="5459D597" w14:textId="36EFBE5F" w:rsidR="007D11CE" w:rsidRDefault="00912326">
          <w:pPr>
            <w:spacing w:after="20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7172D937" wp14:editId="130CF801">
                    <wp:simplePos x="0" y="0"/>
                    <wp:positionH relativeFrom="column">
                      <wp:posOffset>4719592</wp:posOffset>
                    </wp:positionH>
                    <wp:positionV relativeFrom="paragraph">
                      <wp:posOffset>1582057</wp:posOffset>
                    </wp:positionV>
                    <wp:extent cx="1341120" cy="531222"/>
                    <wp:effectExtent l="0" t="0" r="0" b="2540"/>
                    <wp:wrapNone/>
                    <wp:docPr id="320780648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41120" cy="5312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B0DD8E" w14:textId="6A4F49E8" w:rsidR="00912326" w:rsidRPr="009D4374" w:rsidRDefault="009D4374">
                                <w:r w:rsidRPr="009D4374">
                                  <w:t>Send kunde til webserver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72D937" id="Text Box 10" o:spid="_x0000_s1035" type="#_x0000_t202" style="position:absolute;margin-left:371.6pt;margin-top:124.55pt;width:105.6pt;height:41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" filled="f" stroked="f" strokeweight=".5pt">
                    <v:textbox>
                      <w:txbxContent>
                        <w:p w14:paraId="2DB0DD8E" w14:textId="6A4F49E8" w:rsidR="00912326" w:rsidRPr="009D4374" w:rsidRDefault="009D4374">
                          <w:r w:rsidRPr="009D4374">
                            <w:t>Send kunde til webserver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6B7966F8" wp14:editId="49DEB2AA">
                    <wp:simplePos x="0" y="0"/>
                    <wp:positionH relativeFrom="margin">
                      <wp:posOffset>4031116</wp:posOffset>
                    </wp:positionH>
                    <wp:positionV relativeFrom="paragraph">
                      <wp:posOffset>1546180</wp:posOffset>
                    </wp:positionV>
                    <wp:extent cx="1034188" cy="443865"/>
                    <wp:effectExtent l="0" t="0" r="23178" b="23177"/>
                    <wp:wrapNone/>
                    <wp:docPr id="1183287932" name="Arrow: Lef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1034188" cy="44386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EECFDD"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Arrow: Left 5" o:spid="_x0000_s1026" type="#_x0000_t66" style="position:absolute;margin-left:317.4pt;margin-top:121.75pt;width:81.45pt;height:34.9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" adj="4635" fillcolor="#0189f9 [3204]" strokecolor="#001424 [484]" strokeweight="1pt"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1" allowOverlap="1" wp14:anchorId="272E904B" wp14:editId="7DD8606F">
                    <wp:simplePos x="0" y="0"/>
                    <wp:positionH relativeFrom="column">
                      <wp:posOffset>2150473</wp:posOffset>
                    </wp:positionH>
                    <wp:positionV relativeFrom="paragraph">
                      <wp:posOffset>2574925</wp:posOffset>
                    </wp:positionV>
                    <wp:extent cx="1428206" cy="348343"/>
                    <wp:effectExtent l="0" t="0" r="0" b="0"/>
                    <wp:wrapNone/>
                    <wp:docPr id="550549298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28206" cy="3483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F0CB89" w14:textId="3B41E32F" w:rsidR="00912326" w:rsidRPr="00912326" w:rsidRDefault="00912326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10.200.1.117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2E904B" id="Text Box 9" o:spid="_x0000_s1036" type="#_x0000_t202" style="position:absolute;margin-left:169.35pt;margin-top:202.75pt;width:112.45pt;height:27.4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" filled="f" stroked="f" strokeweight=".5pt">
                    <v:textbox>
                      <w:txbxContent>
                        <w:p w14:paraId="7CF0CB89" w14:textId="3B41E32F" w:rsidR="00912326" w:rsidRPr="00912326" w:rsidRDefault="00912326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10.200.1.117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1CBEF6C4" wp14:editId="7CBD7313">
                    <wp:simplePos x="0" y="0"/>
                    <wp:positionH relativeFrom="column">
                      <wp:posOffset>1889759</wp:posOffset>
                    </wp:positionH>
                    <wp:positionV relativeFrom="paragraph">
                      <wp:posOffset>2514327</wp:posOffset>
                    </wp:positionV>
                    <wp:extent cx="1985554" cy="443865"/>
                    <wp:effectExtent l="0" t="0" r="15240" b="13335"/>
                    <wp:wrapNone/>
                    <wp:docPr id="1418021437" name="Arrow: Lef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1985554" cy="44386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521FB6" id="Arrow: Left 5" o:spid="_x0000_s1026" type="#_x0000_t66" style="position:absolute;margin-left:148.8pt;margin-top:198pt;width:156.35pt;height:34.95pt;rotation:18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" adj="2414" fillcolor="#0189f9 [3204]" strokecolor="#001424 [484]" strokeweight="1pt"/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455D3F5F" wp14:editId="1D0FA3D5">
                    <wp:simplePos x="0" y="0"/>
                    <wp:positionH relativeFrom="column">
                      <wp:posOffset>-12382</wp:posOffset>
                    </wp:positionH>
                    <wp:positionV relativeFrom="paragraph">
                      <wp:posOffset>1653858</wp:posOffset>
                    </wp:positionV>
                    <wp:extent cx="542952" cy="340769"/>
                    <wp:effectExtent l="0" t="0" r="0" b="0"/>
                    <wp:wrapNone/>
                    <wp:docPr id="26458849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16200000">
                              <a:off x="0" y="0"/>
                              <a:ext cx="542952" cy="3407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A30561" w14:textId="1B3F1D94" w:rsidR="00F340C2" w:rsidRPr="00F340C2" w:rsidRDefault="00F340C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5D3F5F" id="_x0000_s1037" type="#_x0000_t202" style="position:absolute;margin-left:-.95pt;margin-top:130.25pt;width:42.75pt;height:26.85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" filled="f" stroked="f" strokeweight=".5pt">
                    <v:textbox>
                      <w:txbxContent>
                        <w:p w14:paraId="7AA30561" w14:textId="1B3F1D94" w:rsidR="00F340C2" w:rsidRPr="00F340C2" w:rsidRDefault="00F340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Link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3056" behindDoc="0" locked="0" layoutInCell="1" allowOverlap="1" wp14:anchorId="10D480F2" wp14:editId="45D0DB8E">
                    <wp:simplePos x="0" y="0"/>
                    <wp:positionH relativeFrom="column">
                      <wp:posOffset>654685</wp:posOffset>
                    </wp:positionH>
                    <wp:positionV relativeFrom="paragraph">
                      <wp:posOffset>1592943</wp:posOffset>
                    </wp:positionV>
                    <wp:extent cx="1610542" cy="601255"/>
                    <wp:effectExtent l="0" t="0" r="0" b="0"/>
                    <wp:wrapNone/>
                    <wp:docPr id="1207035945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5400000">
                              <a:off x="0" y="0"/>
                              <a:ext cx="1610542" cy="601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9DBDC1" w14:textId="6E449C0E" w:rsidR="00F340C2" w:rsidRPr="00F340C2" w:rsidRDefault="00F340C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Svar: 10.200.1.117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D480F2" id="_x0000_s1038" type="#_x0000_t202" style="position:absolute;margin-left:51.55pt;margin-top:125.45pt;width:126.8pt;height:47.35pt;rotation:90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" filled="f" stroked="f" strokeweight=".5pt">
                    <v:textbox>
                      <w:txbxContent>
                        <w:p w14:paraId="609DBDC1" w14:textId="6E449C0E" w:rsidR="00F340C2" w:rsidRPr="00F340C2" w:rsidRDefault="00F340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Svar: 10.200.1.117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50377AE9" wp14:editId="6E389764">
                    <wp:simplePos x="0" y="0"/>
                    <wp:positionH relativeFrom="margin">
                      <wp:posOffset>799828</wp:posOffset>
                    </wp:positionH>
                    <wp:positionV relativeFrom="paragraph">
                      <wp:posOffset>1557111</wp:posOffset>
                    </wp:positionV>
                    <wp:extent cx="878205" cy="374469"/>
                    <wp:effectExtent l="0" t="0" r="40640" b="40640"/>
                    <wp:wrapNone/>
                    <wp:docPr id="1302871787" name="Arrow: Right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878205" cy="37446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5A86F360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7" o:spid="_x0000_s1026" type="#_x0000_t13" style="position:absolute;margin-left:63pt;margin-top:122.6pt;width:69.15pt;height:29.5pt;rotation:90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" adj="16995" fillcolor="#0189f9 [3204]" strokecolor="#001424 [484]" strokeweight="1pt">
                    <w10:wrap anchorx="margin"/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97E9820" wp14:editId="634051E6">
                    <wp:simplePos x="0" y="0"/>
                    <wp:positionH relativeFrom="column">
                      <wp:posOffset>10886</wp:posOffset>
                    </wp:positionH>
                    <wp:positionV relativeFrom="paragraph">
                      <wp:posOffset>1518188</wp:posOffset>
                    </wp:positionV>
                    <wp:extent cx="944291" cy="443865"/>
                    <wp:effectExtent l="0" t="0" r="10795" b="10795"/>
                    <wp:wrapNone/>
                    <wp:docPr id="858212534" name="Arrow: Lef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944291" cy="44386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69DCD7" id="Arrow: Left 5" o:spid="_x0000_s1026" type="#_x0000_t66" style="position:absolute;margin-left:.85pt;margin-top:119.55pt;width:74.35pt;height:34.9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" adj="5077" fillcolor="#0189f9 [3204]" strokecolor="#001424 [484]" strokeweight="1pt"/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394AE07A" wp14:editId="34B692B5">
                    <wp:simplePos x="0" y="0"/>
                    <wp:positionH relativeFrom="column">
                      <wp:posOffset>4227377</wp:posOffset>
                    </wp:positionH>
                    <wp:positionV relativeFrom="paragraph">
                      <wp:posOffset>2483032</wp:posOffset>
                    </wp:positionV>
                    <wp:extent cx="1576251" cy="801189"/>
                    <wp:effectExtent l="0" t="0" r="0" b="0"/>
                    <wp:wrapNone/>
                    <wp:docPr id="171281286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76251" cy="8011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76FD8E" w14:textId="4A4DA387" w:rsidR="00A6486E" w:rsidRPr="00A6486E" w:rsidRDefault="00F340C2" w:rsidP="00A6486E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Ruter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94AE07A" id="Text Box 3" o:spid="_x0000_s1039" type="#_x0000_t202" style="position:absolute;margin-left:332.85pt;margin-top:195.5pt;width:124.1pt;height:63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" filled="f" stroked="f" strokeweight=".5pt">
                    <v:textbox>
                      <w:txbxContent>
                        <w:p w14:paraId="4376FD8E" w14:textId="4A4DA387" w:rsidR="00A6486E" w:rsidRPr="00A6486E" w:rsidRDefault="00F340C2" w:rsidP="00A6486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Ruter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757CDBEB" wp14:editId="6F8F40D5">
                    <wp:simplePos x="0" y="0"/>
                    <wp:positionH relativeFrom="column">
                      <wp:posOffset>121557</wp:posOffset>
                    </wp:positionH>
                    <wp:positionV relativeFrom="paragraph">
                      <wp:posOffset>2505075</wp:posOffset>
                    </wp:positionV>
                    <wp:extent cx="1558835" cy="731158"/>
                    <wp:effectExtent l="0" t="0" r="0" b="0"/>
                    <wp:wrapNone/>
                    <wp:docPr id="113479988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58835" cy="7311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76F3F4" w14:textId="443AA97F" w:rsidR="00F340C2" w:rsidRPr="00A6486E" w:rsidRDefault="00F340C2" w:rsidP="00F340C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Kunde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7CDBEB" id="_x0000_s1040" type="#_x0000_t202" style="position:absolute;margin-left:9.55pt;margin-top:197.25pt;width:122.75pt;height:57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" filled="f" stroked="f" strokeweight=".5pt">
                    <v:textbox>
                      <w:txbxContent>
                        <w:p w14:paraId="0876F3F4" w14:textId="443AA97F" w:rsidR="00F340C2" w:rsidRPr="00A6486E" w:rsidRDefault="00F340C2" w:rsidP="00F340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Kunde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FCEF628" wp14:editId="751DAF4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2343423</wp:posOffset>
                    </wp:positionV>
                    <wp:extent cx="1802674" cy="1079863"/>
                    <wp:effectExtent l="0" t="0" r="26670" b="25400"/>
                    <wp:wrapNone/>
                    <wp:docPr id="108062460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D3EBC39" id="Rectangle 1" o:spid="_x0000_s1026" style="position:absolute;margin-left:0;margin-top:184.5pt;width:141.95pt;height:85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" fillcolor="#92d050" strokecolor="#171717 [334]" strokeweight="1pt">
                    <w10:wrap anchorx="margin"/>
                  </v:rect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1773D6FB" wp14:editId="4DD4DE3D">
                    <wp:simplePos x="0" y="0"/>
                    <wp:positionH relativeFrom="column">
                      <wp:posOffset>4188823</wp:posOffset>
                    </wp:positionH>
                    <wp:positionV relativeFrom="paragraph">
                      <wp:posOffset>206556</wp:posOffset>
                    </wp:positionV>
                    <wp:extent cx="1576251" cy="801189"/>
                    <wp:effectExtent l="0" t="0" r="0" b="0"/>
                    <wp:wrapNone/>
                    <wp:docPr id="179239102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76251" cy="8011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EEA8BA" w14:textId="3E544BA8" w:rsidR="009D4374" w:rsidRDefault="009D437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10.200.1.117:</w:t>
                                </w:r>
                              </w:p>
                              <w:p w14:paraId="6C8B660B" w14:textId="4E0A42B8" w:rsidR="00A6486E" w:rsidRPr="00A6486E" w:rsidRDefault="009D437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Webserver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773D6FB" id="_x0000_s1041" type="#_x0000_t202" style="position:absolute;margin-left:329.85pt;margin-top:16.25pt;width:124.1pt;height:6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" filled="f" stroked="f" strokeweight=".5pt">
                    <v:textbox>
                      <w:txbxContent>
                        <w:p w14:paraId="21EEA8BA" w14:textId="3E544BA8" w:rsidR="009D4374" w:rsidRDefault="009D437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10.200.1.117:</w:t>
                          </w:r>
                        </w:p>
                        <w:p w14:paraId="6C8B660B" w14:textId="4E0A42B8" w:rsidR="00A6486E" w:rsidRPr="00A6486E" w:rsidRDefault="009D437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Webserver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10C47054" wp14:editId="30F66CCA">
                    <wp:simplePos x="0" y="0"/>
                    <wp:positionH relativeFrom="column">
                      <wp:posOffset>104503</wp:posOffset>
                    </wp:positionH>
                    <wp:positionV relativeFrom="paragraph">
                      <wp:posOffset>171722</wp:posOffset>
                    </wp:positionV>
                    <wp:extent cx="1524000" cy="914400"/>
                    <wp:effectExtent l="0" t="0" r="0" b="0"/>
                    <wp:wrapNone/>
                    <wp:docPr id="194848058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240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31169C" w14:textId="1C149548" w:rsidR="00A6486E" w:rsidRPr="00A6486E" w:rsidRDefault="00A6486E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www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C47054" id="_x0000_s1042" type="#_x0000_t202" style="position:absolute;margin-left:8.25pt;margin-top:13.5pt;width:120pt;height:1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" filled="f" stroked="f" strokeweight=".5pt">
                    <v:textbox>
                      <w:txbxContent>
                        <w:p w14:paraId="3731169C" w14:textId="1C149548" w:rsidR="00A6486E" w:rsidRPr="00A6486E" w:rsidRDefault="00A6486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www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1A2D25C3" wp14:editId="071821B8">
                    <wp:simplePos x="0" y="0"/>
                    <wp:positionH relativeFrom="column">
                      <wp:posOffset>4079240</wp:posOffset>
                    </wp:positionH>
                    <wp:positionV relativeFrom="paragraph">
                      <wp:posOffset>2326640</wp:posOffset>
                    </wp:positionV>
                    <wp:extent cx="1802674" cy="1079863"/>
                    <wp:effectExtent l="0" t="0" r="26670" b="25400"/>
                    <wp:wrapNone/>
                    <wp:docPr id="1560951102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634759B" id="Rectangle 1" o:spid="_x0000_s1026" style="position:absolute;margin-left:321.2pt;margin-top:183.2pt;width:141.95pt;height:85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" fillcolor="#63b7fe [1940]" strokecolor="#001424 [484]" strokeweight="1pt"/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0E1DDEB6" wp14:editId="18AE313A">
                    <wp:simplePos x="0" y="0"/>
                    <wp:positionH relativeFrom="column">
                      <wp:posOffset>4062640</wp:posOffset>
                    </wp:positionH>
                    <wp:positionV relativeFrom="paragraph">
                      <wp:posOffset>80101</wp:posOffset>
                    </wp:positionV>
                    <wp:extent cx="1802674" cy="1079863"/>
                    <wp:effectExtent l="0" t="0" r="26670" b="25400"/>
                    <wp:wrapNone/>
                    <wp:docPr id="229580233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658C93A" id="Rectangle 1" o:spid="_x0000_s1026" style="position:absolute;margin-left:319.9pt;margin-top:6.3pt;width:141.95pt;height:8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" fillcolor="#ffc000" strokecolor="#001424 [484]" strokeweight="1pt"/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16EF8DEF" wp14:editId="75F8BA35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67038</wp:posOffset>
                    </wp:positionV>
                    <wp:extent cx="1802674" cy="1079863"/>
                    <wp:effectExtent l="0" t="0" r="26670" b="25400"/>
                    <wp:wrapNone/>
                    <wp:docPr id="2117284290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0757AD9" id="Rectangle 1" o:spid="_x0000_s1026" style="position:absolute;margin-left:0;margin-top:5.3pt;width:141.95pt;height:85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" fillcolor="red" strokecolor="#001424 [484]" strokeweight="1pt">
                    <w10:wrap anchorx="margin"/>
                  </v:rect>
                </w:pict>
              </mc:Fallback>
            </mc:AlternateContent>
          </w:r>
          <w:r w:rsidR="007D11CE">
            <w:br w:type="page"/>
          </w:r>
        </w:p>
      </w:sdtContent>
    </w:sdt>
    <w:p w14:paraId="1A6552FD" w14:textId="6E886E21" w:rsidR="00901A82" w:rsidRDefault="007D11CE" w:rsidP="006403A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B10A0F6" wp14:editId="5F136477">
                <wp:simplePos x="0" y="0"/>
                <wp:positionH relativeFrom="column">
                  <wp:posOffset>-474436</wp:posOffset>
                </wp:positionH>
                <wp:positionV relativeFrom="paragraph">
                  <wp:posOffset>-1402896</wp:posOffset>
                </wp:positionV>
                <wp:extent cx="3344092" cy="531223"/>
                <wp:effectExtent l="0" t="0" r="0" b="2540"/>
                <wp:wrapNone/>
                <wp:docPr id="953140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4092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855E8" w14:textId="2094DB98" w:rsidR="007D11CE" w:rsidRPr="007D11CE" w:rsidRDefault="007D11CE" w:rsidP="007D11CE">
                            <w:pPr>
                              <w:pStyle w:val="Heading1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 xml:space="preserve">Backup </w:t>
                            </w:r>
                            <w:proofErr w:type="spellStart"/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rutiner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0A0F6" id="_x0000_s1043" type="#_x0000_t202" style="position:absolute;margin-left:-37.35pt;margin-top:-110.45pt;width:263.3pt;height:41.8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" filled="f" stroked="f">
                <v:textbox>
                  <w:txbxContent>
                    <w:p w14:paraId="5D9855E8" w14:textId="2094DB98" w:rsidR="007D11CE" w:rsidRPr="007D11CE" w:rsidRDefault="007D11CE" w:rsidP="007D11CE">
                      <w:pPr>
                        <w:pStyle w:val="Heading1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 xml:space="preserve">Backup </w:t>
                      </w:r>
                      <w:proofErr w:type="spellStart"/>
                      <w:r>
                        <w:rPr>
                          <w:rFonts w:ascii="Arial Black" w:hAnsi="Arial Black"/>
                          <w:lang w:val="en-US"/>
                        </w:rPr>
                        <w:t>rutiner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7C9B145" w14:textId="68B94687" w:rsidR="00901A82" w:rsidRDefault="0054638C">
      <w:pPr>
        <w:spacing w:after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D5FA788" wp14:editId="49F34008">
                <wp:simplePos x="0" y="0"/>
                <wp:positionH relativeFrom="column">
                  <wp:posOffset>203200</wp:posOffset>
                </wp:positionH>
                <wp:positionV relativeFrom="paragraph">
                  <wp:posOffset>8436</wp:posOffset>
                </wp:positionV>
                <wp:extent cx="2360930" cy="1404620"/>
                <wp:effectExtent l="0" t="0" r="0" b="0"/>
                <wp:wrapSquare wrapText="bothSides"/>
                <wp:docPr id="194099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E1D76" w14:textId="422466D2" w:rsidR="008111D2" w:rsidRDefault="008111D2" w:rsidP="008111D2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Backup Data:</w:t>
                            </w:r>
                          </w:p>
                          <w:p w14:paraId="18C77B43" w14:textId="26B7D0FF" w:rsidR="00D6554B" w:rsidRPr="008111D2" w:rsidRDefault="008111D2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 w:rsidRPr="008111D2">
                              <w:t>All data er backet up på e</w:t>
                            </w:r>
                            <w:r>
                              <w:t>n onl</w:t>
                            </w:r>
                            <w:r w:rsidR="00D6554B">
                              <w:t>ine cloud.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FA788" id="_x0000_s1044" type="#_x0000_t202" style="position:absolute;margin-left:16pt;margin-top:.6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+2/wEAANYDAAAOAAAAZHJzL2Uyb0RvYy54bWysU9uO2yAQfa/Uf0C8N3a8SZp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" filled="f" stroked="f">
                <v:textbox style="mso-fit-shape-to-text:t">
                  <w:txbxContent>
                    <w:p w14:paraId="558E1D76" w14:textId="422466D2" w:rsidR="008111D2" w:rsidRDefault="008111D2" w:rsidP="008111D2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Backup Data:</w:t>
                      </w:r>
                    </w:p>
                    <w:p w14:paraId="18C77B43" w14:textId="26B7D0FF" w:rsidR="00D6554B" w:rsidRPr="008111D2" w:rsidRDefault="008111D2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 w:rsidRPr="008111D2">
                        <w:t>All data er backet up på e</w:t>
                      </w:r>
                      <w:r>
                        <w:t>n onl</w:t>
                      </w:r>
                      <w:r w:rsidR="00D6554B">
                        <w:t>ine cloud.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165A636" wp14:editId="700CF85E">
                <wp:simplePos x="0" y="0"/>
                <wp:positionH relativeFrom="margin">
                  <wp:align>right</wp:align>
                </wp:positionH>
                <wp:positionV relativeFrom="paragraph">
                  <wp:posOffset>5625</wp:posOffset>
                </wp:positionV>
                <wp:extent cx="2360930" cy="1404620"/>
                <wp:effectExtent l="0" t="0" r="0" b="5715"/>
                <wp:wrapSquare wrapText="bothSides"/>
                <wp:docPr id="540542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22154" w14:textId="0D65FCEF" w:rsidR="0054638C" w:rsidRDefault="0054638C" w:rsidP="0054638C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Backup Server:</w:t>
                            </w:r>
                          </w:p>
                          <w:p w14:paraId="6065791E" w14:textId="69E62600" w:rsidR="0054638C" w:rsidRDefault="0054638C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Serveren blir oppdatert </w:t>
                            </w:r>
                            <w:r w:rsidR="004D16E3">
                              <w:t>1 gang i uken.</w:t>
                            </w:r>
                          </w:p>
                          <w:p w14:paraId="43761642" w14:textId="5D558B9C" w:rsidR="004D16E3" w:rsidRDefault="004D16E3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Den blir backet opp til GitHub og OneDrive.</w:t>
                            </w:r>
                          </w:p>
                          <w:p w14:paraId="7BFC7047" w14:textId="781779A8" w:rsidR="004D16E3" w:rsidRPr="008111D2" w:rsidRDefault="004D16E3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Det kjører også en </w:t>
                            </w:r>
                            <w:proofErr w:type="spellStart"/>
                            <w:r>
                              <w:t>backup</w:t>
                            </w:r>
                            <w:proofErr w:type="spellEnd"/>
                            <w:r>
                              <w:t xml:space="preserve"> server på laptopen hvis </w:t>
                            </w:r>
                            <w:r w:rsidR="008A318A">
                              <w:t>stasjonær serveren går ned.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5A636" id="_x0000_s1045" type="#_x0000_t202" style="position:absolute;margin-left:134.7pt;margin-top:.45pt;width:185.9pt;height:110.6pt;z-index:2516736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qFA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" filled="f" stroked="f">
                <v:textbox style="mso-fit-shape-to-text:t">
                  <w:txbxContent>
                    <w:p w14:paraId="48222154" w14:textId="0D65FCEF" w:rsidR="0054638C" w:rsidRDefault="0054638C" w:rsidP="0054638C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Backup Server:</w:t>
                      </w:r>
                    </w:p>
                    <w:p w14:paraId="6065791E" w14:textId="69E62600" w:rsidR="0054638C" w:rsidRDefault="0054638C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 xml:space="preserve">Serveren blir oppdatert </w:t>
                      </w:r>
                      <w:r w:rsidR="004D16E3">
                        <w:t>1 gang i uken.</w:t>
                      </w:r>
                    </w:p>
                    <w:p w14:paraId="43761642" w14:textId="5D558B9C" w:rsidR="004D16E3" w:rsidRDefault="004D16E3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>Den blir backet opp til GitHub og OneDrive.</w:t>
                      </w:r>
                    </w:p>
                    <w:p w14:paraId="7BFC7047" w14:textId="781779A8" w:rsidR="004D16E3" w:rsidRPr="008111D2" w:rsidRDefault="004D16E3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 xml:space="preserve">Det kjører også en </w:t>
                      </w:r>
                      <w:proofErr w:type="spellStart"/>
                      <w:r>
                        <w:t>backup</w:t>
                      </w:r>
                      <w:proofErr w:type="spellEnd"/>
                      <w:r>
                        <w:t xml:space="preserve"> server på laptopen hvis </w:t>
                      </w:r>
                      <w:r w:rsidR="008A318A">
                        <w:t>stasjonær serveren går ned.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A82">
        <w:br w:type="page"/>
      </w:r>
    </w:p>
    <w:p w14:paraId="5CD05CF8" w14:textId="0D7C3C03" w:rsidR="006403AB" w:rsidRPr="006403AB" w:rsidRDefault="00901A82" w:rsidP="006403A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41CB364" wp14:editId="535A0B35">
                <wp:simplePos x="0" y="0"/>
                <wp:positionH relativeFrom="page">
                  <wp:posOffset>78377</wp:posOffset>
                </wp:positionH>
                <wp:positionV relativeFrom="paragraph">
                  <wp:posOffset>-1346563</wp:posOffset>
                </wp:positionV>
                <wp:extent cx="4110446" cy="531223"/>
                <wp:effectExtent l="0" t="0" r="0" b="2540"/>
                <wp:wrapNone/>
                <wp:docPr id="337679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446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37367" w14:textId="18687F53" w:rsidR="00901A82" w:rsidRPr="008F5E07" w:rsidRDefault="008F5E07" w:rsidP="00901A82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8F5E0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Tekniskdokumentasjon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B364" id="_x0000_s1046" type="#_x0000_t202" style="position:absolute;margin-left:6.15pt;margin-top:-106.05pt;width:323.65pt;height:41.8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" filled="f" stroked="f">
                <v:textbox>
                  <w:txbxContent>
                    <w:p w14:paraId="59F37367" w14:textId="18687F53" w:rsidR="00901A82" w:rsidRPr="008F5E07" w:rsidRDefault="008F5E07" w:rsidP="00901A82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</w:pPr>
                      <w:proofErr w:type="spellStart"/>
                      <w:r w:rsidRPr="008F5E0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Tekniskdokumentasjon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37D366" w14:textId="77777777" w:rsidR="006403AB" w:rsidRPr="006403AB" w:rsidRDefault="006403AB" w:rsidP="006403AB"/>
    <w:p w14:paraId="5594BDFE" w14:textId="77777777" w:rsidR="006403AB" w:rsidRPr="006403AB" w:rsidRDefault="006403AB" w:rsidP="006403AB"/>
    <w:p w14:paraId="12AB6E09" w14:textId="77777777" w:rsidR="006403AB" w:rsidRPr="006403AB" w:rsidRDefault="006403AB" w:rsidP="006403AB"/>
    <w:tbl>
      <w:tblPr>
        <w:tblStyle w:val="GridTable4"/>
        <w:tblW w:w="1076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9"/>
        <w:gridCol w:w="2363"/>
        <w:gridCol w:w="1998"/>
        <w:gridCol w:w="1516"/>
        <w:gridCol w:w="2268"/>
        <w:gridCol w:w="1134"/>
      </w:tblGrid>
      <w:tr w:rsidR="007E65B3" w14:paraId="78DA78C2" w14:textId="77777777" w:rsidTr="007E6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A01BC7D" w14:textId="5D84E735" w:rsidR="00843506" w:rsidRPr="007E65B3" w:rsidRDefault="00843506" w:rsidP="006403AB">
            <w:pPr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 xml:space="preserve">Host </w:t>
            </w:r>
            <w:proofErr w:type="spellStart"/>
            <w:r w:rsidRPr="007E65B3">
              <w:rPr>
                <w:color w:val="FFFFFF" w:themeColor="background1"/>
              </w:rPr>
              <w:t>name</w:t>
            </w:r>
            <w:proofErr w:type="spellEnd"/>
          </w:p>
        </w:tc>
        <w:tc>
          <w:tcPr>
            <w:tcW w:w="2363" w:type="dxa"/>
          </w:tcPr>
          <w:p w14:paraId="6FA8EA9D" w14:textId="64B08841" w:rsidR="00843506" w:rsidRPr="007E65B3" w:rsidRDefault="00843506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7E65B3">
              <w:rPr>
                <w:color w:val="FFFFFF" w:themeColor="background1"/>
              </w:rPr>
              <w:t>Ipadresse</w:t>
            </w:r>
            <w:proofErr w:type="spellEnd"/>
          </w:p>
        </w:tc>
        <w:tc>
          <w:tcPr>
            <w:tcW w:w="1998" w:type="dxa"/>
          </w:tcPr>
          <w:p w14:paraId="3E3D75C2" w14:textId="53C095C8" w:rsidR="00843506" w:rsidRPr="007E65B3" w:rsidRDefault="00843506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Funksjon</w:t>
            </w:r>
          </w:p>
        </w:tc>
        <w:tc>
          <w:tcPr>
            <w:tcW w:w="1516" w:type="dxa"/>
          </w:tcPr>
          <w:p w14:paraId="56DB5C88" w14:textId="2DF28A2F" w:rsidR="00843506" w:rsidRPr="007E65B3" w:rsidRDefault="00745B5E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Bruker</w:t>
            </w:r>
          </w:p>
        </w:tc>
        <w:tc>
          <w:tcPr>
            <w:tcW w:w="2268" w:type="dxa"/>
          </w:tcPr>
          <w:p w14:paraId="3879AB11" w14:textId="632A9629" w:rsidR="00843506" w:rsidRPr="007E65B3" w:rsidRDefault="00745B5E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Passord</w:t>
            </w:r>
          </w:p>
        </w:tc>
        <w:tc>
          <w:tcPr>
            <w:tcW w:w="1134" w:type="dxa"/>
          </w:tcPr>
          <w:p w14:paraId="2EA486F7" w14:textId="75ADDB80" w:rsidR="00843506" w:rsidRPr="007E65B3" w:rsidRDefault="00745B5E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Porter</w:t>
            </w:r>
          </w:p>
        </w:tc>
      </w:tr>
      <w:tr w:rsidR="007E65B3" w14:paraId="24AA0AB6" w14:textId="77777777" w:rsidTr="007E6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6C1A881F" w14:textId="209B749C" w:rsidR="00745B5E" w:rsidRDefault="00745B5E" w:rsidP="006403AB">
            <w:r>
              <w:t>Klient-Martin</w:t>
            </w:r>
          </w:p>
        </w:tc>
        <w:tc>
          <w:tcPr>
            <w:tcW w:w="2363" w:type="dxa"/>
          </w:tcPr>
          <w:p w14:paraId="50E5061F" w14:textId="05CD7091" w:rsidR="00745B5E" w:rsidRDefault="00745B5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10.200.1.117</w:t>
            </w:r>
          </w:p>
        </w:tc>
        <w:tc>
          <w:tcPr>
            <w:tcW w:w="1998" w:type="dxa"/>
          </w:tcPr>
          <w:p w14:paraId="553276DE" w14:textId="77777777" w:rsidR="00745B5E" w:rsidRDefault="00745B5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</w:t>
            </w:r>
          </w:p>
          <w:p w14:paraId="7D28ACA6" w14:textId="4ECA8362" w:rsidR="00B94ACB" w:rsidRDefault="00B94ACB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OS: </w:t>
            </w:r>
            <w:proofErr w:type="spellStart"/>
            <w:r>
              <w:t>LinuxFX</w:t>
            </w:r>
            <w:proofErr w:type="spellEnd"/>
          </w:p>
        </w:tc>
        <w:tc>
          <w:tcPr>
            <w:tcW w:w="1516" w:type="dxa"/>
          </w:tcPr>
          <w:p w14:paraId="1C7450E5" w14:textId="1692A2F8" w:rsidR="00745B5E" w:rsidRDefault="00AB682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martint</w:t>
            </w:r>
            <w:proofErr w:type="spellEnd"/>
          </w:p>
        </w:tc>
        <w:tc>
          <w:tcPr>
            <w:tcW w:w="2268" w:type="dxa"/>
          </w:tcPr>
          <w:p w14:paraId="35502CF2" w14:textId="009AFF6A" w:rsidR="00745B5E" w:rsidRDefault="00AB682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Enzo06</w:t>
            </w:r>
          </w:p>
        </w:tc>
        <w:tc>
          <w:tcPr>
            <w:tcW w:w="1134" w:type="dxa"/>
          </w:tcPr>
          <w:p w14:paraId="5FD90BE4" w14:textId="16D13D6F" w:rsidR="00745B5E" w:rsidRDefault="00AB682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FD53A9" w14:paraId="37E6EC5E" w14:textId="77777777" w:rsidTr="007E65B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8DEB48A" w14:textId="5AC5CF05" w:rsidR="00613E5B" w:rsidRDefault="00613E5B" w:rsidP="006403AB">
            <w:r>
              <w:t>Apache2</w:t>
            </w:r>
          </w:p>
        </w:tc>
        <w:tc>
          <w:tcPr>
            <w:tcW w:w="2363" w:type="dxa"/>
          </w:tcPr>
          <w:p w14:paraId="52C0EB4C" w14:textId="6480E360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10.200.1.117</w:t>
            </w:r>
          </w:p>
        </w:tc>
        <w:tc>
          <w:tcPr>
            <w:tcW w:w="1998" w:type="dxa"/>
          </w:tcPr>
          <w:p w14:paraId="4E0FA24B" w14:textId="3BDEA3BE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Webserver</w:t>
            </w:r>
          </w:p>
        </w:tc>
        <w:tc>
          <w:tcPr>
            <w:tcW w:w="1516" w:type="dxa"/>
          </w:tcPr>
          <w:p w14:paraId="48D1EF5D" w14:textId="1365D57D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38D88DA4" w14:textId="0B0E8AAD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66BE91A9" w14:textId="72969191" w:rsidR="00613E5B" w:rsidRDefault="00FD53A9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80</w:t>
            </w:r>
          </w:p>
        </w:tc>
      </w:tr>
      <w:tr w:rsidR="007E65B3" w14:paraId="48514540" w14:textId="77777777" w:rsidTr="007E6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662C8C60" w14:textId="6A02F9E3" w:rsidR="00613E5B" w:rsidRDefault="00FD53A9" w:rsidP="006403AB">
            <w:r>
              <w:t>PHP server</w:t>
            </w:r>
          </w:p>
        </w:tc>
        <w:tc>
          <w:tcPr>
            <w:tcW w:w="2363" w:type="dxa"/>
          </w:tcPr>
          <w:p w14:paraId="56122BF8" w14:textId="577CDBC6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10.200.1.117:8000</w:t>
            </w:r>
          </w:p>
        </w:tc>
        <w:tc>
          <w:tcPr>
            <w:tcW w:w="1998" w:type="dxa"/>
          </w:tcPr>
          <w:p w14:paraId="122DB4EB" w14:textId="3CE03DA5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Backend</w:t>
            </w:r>
            <w:proofErr w:type="spellEnd"/>
            <w:r>
              <w:t xml:space="preserve"> server</w:t>
            </w:r>
          </w:p>
        </w:tc>
        <w:tc>
          <w:tcPr>
            <w:tcW w:w="1516" w:type="dxa"/>
          </w:tcPr>
          <w:p w14:paraId="7E825D74" w14:textId="739D979D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AdminSko</w:t>
            </w:r>
            <w:proofErr w:type="spellEnd"/>
          </w:p>
        </w:tc>
        <w:tc>
          <w:tcPr>
            <w:tcW w:w="2268" w:type="dxa"/>
          </w:tcPr>
          <w:p w14:paraId="6A483348" w14:textId="5BAE4655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SkoDexAdmin</w:t>
            </w:r>
            <w:r w:rsidR="00F10908">
              <w:t>80</w:t>
            </w:r>
          </w:p>
        </w:tc>
        <w:tc>
          <w:tcPr>
            <w:tcW w:w="1134" w:type="dxa"/>
          </w:tcPr>
          <w:p w14:paraId="6EE45301" w14:textId="50F9A24C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8000</w:t>
            </w:r>
          </w:p>
        </w:tc>
      </w:tr>
      <w:tr w:rsidR="00F10908" w14:paraId="5004E4A2" w14:textId="77777777" w:rsidTr="007E65B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7375EFDA" w14:textId="0B917F5E" w:rsidR="00F10908" w:rsidRDefault="00F10908" w:rsidP="006403AB">
            <w:proofErr w:type="spellStart"/>
            <w:r>
              <w:t>MariaDB</w:t>
            </w:r>
            <w:proofErr w:type="spellEnd"/>
          </w:p>
        </w:tc>
        <w:tc>
          <w:tcPr>
            <w:tcW w:w="2363" w:type="dxa"/>
          </w:tcPr>
          <w:p w14:paraId="0E7F7BA1" w14:textId="757C82B9" w:rsidR="00F10908" w:rsidRDefault="00F10908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10.200.1.117</w:t>
            </w:r>
          </w:p>
        </w:tc>
        <w:tc>
          <w:tcPr>
            <w:tcW w:w="1998" w:type="dxa"/>
          </w:tcPr>
          <w:p w14:paraId="4BB685A9" w14:textId="2300138C" w:rsidR="00F10908" w:rsidRDefault="00F10908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SQL </w:t>
            </w:r>
            <w:proofErr w:type="spellStart"/>
            <w:r>
              <w:t>DataBase</w:t>
            </w:r>
            <w:proofErr w:type="spellEnd"/>
          </w:p>
        </w:tc>
        <w:tc>
          <w:tcPr>
            <w:tcW w:w="1516" w:type="dxa"/>
          </w:tcPr>
          <w:p w14:paraId="34328ABF" w14:textId="50D3D2F5" w:rsidR="00F10908" w:rsidRDefault="007C2DF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root</w:t>
            </w:r>
            <w:proofErr w:type="spellEnd"/>
          </w:p>
        </w:tc>
        <w:tc>
          <w:tcPr>
            <w:tcW w:w="2268" w:type="dxa"/>
          </w:tcPr>
          <w:p w14:paraId="12019FE0" w14:textId="280F0134" w:rsidR="00F10908" w:rsidRDefault="007C2DF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</w:p>
        </w:tc>
        <w:tc>
          <w:tcPr>
            <w:tcW w:w="1134" w:type="dxa"/>
          </w:tcPr>
          <w:p w14:paraId="635F09B9" w14:textId="0C2C523C" w:rsidR="00F10908" w:rsidRDefault="007D11CE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3306</w:t>
            </w:r>
          </w:p>
        </w:tc>
      </w:tr>
    </w:tbl>
    <w:p w14:paraId="4E87FA52" w14:textId="77777777" w:rsidR="006403AB" w:rsidRPr="006403AB" w:rsidRDefault="006403AB" w:rsidP="006403AB"/>
    <w:p w14:paraId="3EDF8968" w14:textId="77777777" w:rsidR="006403AB" w:rsidRPr="006403AB" w:rsidRDefault="006403AB" w:rsidP="006403AB"/>
    <w:p w14:paraId="4686ECDE" w14:textId="77777777" w:rsidR="006403AB" w:rsidRPr="006403AB" w:rsidRDefault="006403AB" w:rsidP="006403AB"/>
    <w:p w14:paraId="65ECA325" w14:textId="77777777" w:rsidR="006403AB" w:rsidRPr="006403AB" w:rsidRDefault="006403AB" w:rsidP="006403AB"/>
    <w:p w14:paraId="086AD3D8" w14:textId="77777777" w:rsidR="006403AB" w:rsidRPr="006403AB" w:rsidRDefault="006403AB" w:rsidP="006403AB"/>
    <w:p w14:paraId="109D7A86" w14:textId="77777777" w:rsidR="006403AB" w:rsidRPr="006403AB" w:rsidRDefault="006403AB" w:rsidP="006403AB"/>
    <w:p w14:paraId="26D5940D" w14:textId="77777777" w:rsidR="006403AB" w:rsidRDefault="006403AB" w:rsidP="006403AB"/>
    <w:p w14:paraId="38ABC267" w14:textId="076B0B70" w:rsidR="007E65B3" w:rsidRDefault="006403AB" w:rsidP="006403AB">
      <w:pPr>
        <w:tabs>
          <w:tab w:val="left" w:pos="1330"/>
        </w:tabs>
      </w:pPr>
      <w:r>
        <w:tab/>
      </w:r>
    </w:p>
    <w:p w14:paraId="30A2716D" w14:textId="77777777" w:rsidR="007E65B3" w:rsidRDefault="007E65B3">
      <w:pPr>
        <w:spacing w:after="200"/>
      </w:pPr>
      <w:r>
        <w:br w:type="page"/>
      </w:r>
    </w:p>
    <w:p w14:paraId="560C88A1" w14:textId="73C1E608" w:rsidR="00DE1332" w:rsidRDefault="00DE1332" w:rsidP="006403AB">
      <w:pPr>
        <w:tabs>
          <w:tab w:val="left" w:pos="133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271B5982" wp14:editId="38EE44AF">
                <wp:simplePos x="0" y="0"/>
                <wp:positionH relativeFrom="page">
                  <wp:posOffset>95794</wp:posOffset>
                </wp:positionH>
                <wp:positionV relativeFrom="paragraph">
                  <wp:posOffset>-1303020</wp:posOffset>
                </wp:positionV>
                <wp:extent cx="4110355" cy="530860"/>
                <wp:effectExtent l="0" t="0" r="0" b="2540"/>
                <wp:wrapNone/>
                <wp:docPr id="6691890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355" cy="530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5975D" w14:textId="10E550AA" w:rsidR="007E65B3" w:rsidRPr="008F5E07" w:rsidRDefault="007E65B3" w:rsidP="007E65B3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Risikoanalyse</w:t>
                            </w:r>
                            <w:proofErr w:type="spellEnd"/>
                            <w:r w:rsidR="0095332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5332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og</w:t>
                            </w:r>
                            <w:proofErr w:type="spellEnd"/>
                            <w:r w:rsidR="0095332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5332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tiltak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5982" id="_x0000_s1047" type="#_x0000_t202" style="position:absolute;margin-left:7.55pt;margin-top:-102.6pt;width:323.65pt;height:41.8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" filled="f" stroked="f">
                <v:textbox>
                  <w:txbxContent>
                    <w:p w14:paraId="55A5975D" w14:textId="10E550AA" w:rsidR="007E65B3" w:rsidRPr="008F5E07" w:rsidRDefault="007E65B3" w:rsidP="007E65B3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Risikoanalyse</w:t>
                      </w:r>
                      <w:proofErr w:type="spellEnd"/>
                      <w:r w:rsidR="0095332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95332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og</w:t>
                      </w:r>
                      <w:proofErr w:type="spellEnd"/>
                      <w:r w:rsidR="0095332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95332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tiltak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Risikoanalysen er en analyse av ting som kan gå galt. Den viser til hva </w:t>
      </w:r>
      <w:r w:rsidR="00AB2485">
        <w:t>tiltakene er hvis hendelsen var til å faktisk skje</w:t>
      </w:r>
      <w:r w:rsidR="004C7A4E">
        <w:t>. Hvor ille det er om det skulle skje viser den også.</w:t>
      </w:r>
      <w:r w:rsidR="00070279">
        <w:t xml:space="preserve"> Du finner også hvem som er Ansvarlig hvis det skjer.</w:t>
      </w:r>
    </w:p>
    <w:p w14:paraId="031CEADE" w14:textId="04EC5DEF" w:rsidR="00B14D4F" w:rsidRDefault="00070279" w:rsidP="00772407">
      <w:pPr>
        <w:tabs>
          <w:tab w:val="left" w:pos="1330"/>
        </w:tabs>
        <w:ind w:left="1330" w:hanging="1330"/>
        <w:rPr>
          <w:rStyle w:val="Hyperlink"/>
        </w:rPr>
      </w:pPr>
      <w:r>
        <w:t xml:space="preserve">Link: </w:t>
      </w:r>
      <w:hyperlink r:id="rId16" w:history="1">
        <w:r w:rsidR="00DE1332" w:rsidRPr="00DE1332">
          <w:rPr>
            <w:rStyle w:val="Hyperlink"/>
          </w:rPr>
          <w:t>Risikoanalyse</w:t>
        </w:r>
      </w:hyperlink>
    </w:p>
    <w:p w14:paraId="7ADC4BCC" w14:textId="0CAF86D8" w:rsidR="00B14D4F" w:rsidRDefault="00B14D4F">
      <w:pPr>
        <w:spacing w:after="200"/>
        <w:rPr>
          <w:rStyle w:val="Hyperlink"/>
        </w:rPr>
      </w:pPr>
      <w:r>
        <w:rPr>
          <w:rStyle w:val="Hyperlink"/>
        </w:rPr>
        <w:br w:type="page"/>
      </w:r>
    </w:p>
    <w:tbl>
      <w:tblPr>
        <w:tblStyle w:val="TableGrid"/>
        <w:tblpPr w:leftFromText="180" w:rightFromText="180" w:horzAnchor="margin" w:tblpXSpec="center" w:tblpY="2016"/>
        <w:tblW w:w="11874" w:type="dxa"/>
        <w:tblLook w:val="04A0" w:firstRow="1" w:lastRow="0" w:firstColumn="1" w:lastColumn="0" w:noHBand="0" w:noVBand="1"/>
      </w:tblPr>
      <w:tblGrid>
        <w:gridCol w:w="3739"/>
        <w:gridCol w:w="3747"/>
        <w:gridCol w:w="4388"/>
      </w:tblGrid>
      <w:tr w:rsidR="00862E11" w14:paraId="72358216" w14:textId="77777777" w:rsidTr="0086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5"/>
        </w:trPr>
        <w:tc>
          <w:tcPr>
            <w:tcW w:w="3739" w:type="dxa"/>
          </w:tcPr>
          <w:p w14:paraId="24AE81AD" w14:textId="1469A71D" w:rsidR="00602F03" w:rsidRDefault="00602F03" w:rsidP="00602F03">
            <w:pPr>
              <w:rPr>
                <w:b w:val="0"/>
                <w:bCs/>
                <w:color w:val="1C4A83" w:themeColor="accent6" w:themeShade="BF"/>
                <w:sz w:val="48"/>
                <w:szCs w:val="48"/>
              </w:rPr>
            </w:pPr>
            <w:r w:rsidRPr="00862E11">
              <w:rPr>
                <w:bCs/>
                <w:sz w:val="44"/>
                <w:szCs w:val="44"/>
              </w:rPr>
              <w:lastRenderedPageBreak/>
              <w:t>Lovverk</w:t>
            </w:r>
          </w:p>
        </w:tc>
        <w:tc>
          <w:tcPr>
            <w:tcW w:w="3747" w:type="dxa"/>
          </w:tcPr>
          <w:p w14:paraId="55B19B72" w14:textId="6C994EC5" w:rsidR="00602F03" w:rsidRPr="00862E11" w:rsidRDefault="00602F03" w:rsidP="00602F03">
            <w:pPr>
              <w:rPr>
                <w:b w:val="0"/>
                <w:bCs/>
              </w:rPr>
            </w:pPr>
            <w:r w:rsidRPr="00862E11">
              <w:rPr>
                <w:bCs/>
              </w:rPr>
              <w:t>Hva handler dette lovverket om?</w:t>
            </w:r>
          </w:p>
        </w:tc>
        <w:tc>
          <w:tcPr>
            <w:tcW w:w="4388" w:type="dxa"/>
          </w:tcPr>
          <w:p w14:paraId="19A536D6" w14:textId="77777777" w:rsidR="00602F03" w:rsidRPr="00BB3F74" w:rsidRDefault="00602F03" w:rsidP="00602F03">
            <w:pPr>
              <w:rPr>
                <w:b w:val="0"/>
                <w:bCs/>
                <w:color w:val="DDEAF6" w:themeColor="accent4" w:themeTint="33"/>
              </w:rPr>
            </w:pPr>
            <w:r w:rsidRPr="00862E11">
              <w:rPr>
                <w:bCs/>
              </w:rPr>
              <w:t xml:space="preserve">Hva må jeg gjøre for å sørge for å ikke bryte denne loven? </w:t>
            </w:r>
          </w:p>
        </w:tc>
      </w:tr>
      <w:tr w:rsidR="00862E11" w14:paraId="233D473A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tcW w:w="3739" w:type="dxa"/>
          </w:tcPr>
          <w:p w14:paraId="09CC77BD" w14:textId="121A47D9" w:rsidR="00602F03" w:rsidRPr="00BB3F74" w:rsidRDefault="00602F03" w:rsidP="00602F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Universallutformin</w:t>
            </w:r>
            <w:r w:rsidR="00945E9D">
              <w:rPr>
                <w:sz w:val="32"/>
                <w:szCs w:val="32"/>
              </w:rPr>
              <w:t>gs</w:t>
            </w:r>
            <w:r>
              <w:rPr>
                <w:sz w:val="32"/>
                <w:szCs w:val="32"/>
              </w:rPr>
              <w:t>loven</w:t>
            </w:r>
          </w:p>
        </w:tc>
        <w:tc>
          <w:tcPr>
            <w:tcW w:w="3747" w:type="dxa"/>
          </w:tcPr>
          <w:p w14:paraId="041A36F3" w14:textId="628F2172" w:rsidR="00602F03" w:rsidRDefault="00602F03" w:rsidP="00602F03">
            <w:r>
              <w:t xml:space="preserve">At alt skal være </w:t>
            </w:r>
            <w:r w:rsidR="00945E9D">
              <w:t>tilgjengelig</w:t>
            </w:r>
            <w:r>
              <w:t xml:space="preserve"> selv om du har </w:t>
            </w:r>
            <w:r w:rsidR="00945E9D">
              <w:t>en eller</w:t>
            </w:r>
            <w:r>
              <w:t xml:space="preserve"> annen funksjons hemming.</w:t>
            </w:r>
            <w:r w:rsidR="00945E9D">
              <w:t xml:space="preserve"> </w:t>
            </w:r>
            <w:r w:rsidR="009E7BC9">
              <w:t>F.eks.</w:t>
            </w:r>
            <w:r w:rsidR="00945E9D">
              <w:t xml:space="preserve"> farge blind eller </w:t>
            </w:r>
            <w:r w:rsidR="009E7BC9">
              <w:t>Døv</w:t>
            </w:r>
          </w:p>
        </w:tc>
        <w:tc>
          <w:tcPr>
            <w:tcW w:w="4388" w:type="dxa"/>
          </w:tcPr>
          <w:p w14:paraId="7CBABEF9" w14:textId="77777777" w:rsidR="00602F03" w:rsidRDefault="00602F03" w:rsidP="00602F03">
            <w:r>
              <w:t>Passe på at alle skal kunne bruke nettsiden.</w:t>
            </w:r>
          </w:p>
        </w:tc>
      </w:tr>
      <w:tr w:rsidR="00602F03" w14:paraId="42C51B5C" w14:textId="77777777" w:rsidTr="00862E11">
        <w:trPr>
          <w:trHeight w:val="665"/>
        </w:trPr>
        <w:tc>
          <w:tcPr>
            <w:tcW w:w="3739" w:type="dxa"/>
          </w:tcPr>
          <w:p w14:paraId="00E23DC9" w14:textId="6BE082CE" w:rsidR="00602F03" w:rsidRPr="00BB3F74" w:rsidRDefault="00602F03" w:rsidP="00602F03">
            <w:pPr>
              <w:spacing w:line="259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Åndsverksloven</w:t>
            </w:r>
          </w:p>
        </w:tc>
        <w:tc>
          <w:tcPr>
            <w:tcW w:w="3747" w:type="dxa"/>
          </w:tcPr>
          <w:p w14:paraId="026906F7" w14:textId="77777777" w:rsidR="00602F03" w:rsidRDefault="00602F03" w:rsidP="00602F03">
            <w:r>
              <w:t>At man ikke skal stjele andre sinne verk.</w:t>
            </w:r>
          </w:p>
        </w:tc>
        <w:tc>
          <w:tcPr>
            <w:tcW w:w="4388" w:type="dxa"/>
          </w:tcPr>
          <w:p w14:paraId="123CD507" w14:textId="77777777" w:rsidR="00602F03" w:rsidRDefault="00602F03" w:rsidP="00602F03">
            <w:r>
              <w:t>Kreditere og sjekke om det er lov å bruke.</w:t>
            </w:r>
          </w:p>
        </w:tc>
      </w:tr>
      <w:tr w:rsidR="00862E11" w14:paraId="6E965F4C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tcW w:w="3739" w:type="dxa"/>
          </w:tcPr>
          <w:p w14:paraId="1EB77140" w14:textId="78AAB837" w:rsidR="00602F03" w:rsidRPr="00BB3F74" w:rsidRDefault="00602F03" w:rsidP="00602F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straffelover</w:t>
            </w:r>
          </w:p>
        </w:tc>
        <w:tc>
          <w:tcPr>
            <w:tcW w:w="3747" w:type="dxa"/>
          </w:tcPr>
          <w:p w14:paraId="7E8077B7" w14:textId="77777777" w:rsidR="00602F03" w:rsidRDefault="00602F03" w:rsidP="00602F03">
            <w:r>
              <w:t>Lover og regler som gjelder for alle i norge</w:t>
            </w:r>
          </w:p>
        </w:tc>
        <w:tc>
          <w:tcPr>
            <w:tcW w:w="4388" w:type="dxa"/>
          </w:tcPr>
          <w:p w14:paraId="217DB506" w14:textId="77777777" w:rsidR="00602F03" w:rsidRDefault="00602F03" w:rsidP="00602F03">
            <w:r>
              <w:t>Ikke drepe noen.</w:t>
            </w:r>
          </w:p>
        </w:tc>
      </w:tr>
      <w:tr w:rsidR="00602F03" w14:paraId="6B8212BB" w14:textId="77777777" w:rsidTr="00862E11">
        <w:trPr>
          <w:trHeight w:val="998"/>
        </w:trPr>
        <w:tc>
          <w:tcPr>
            <w:tcW w:w="3739" w:type="dxa"/>
          </w:tcPr>
          <w:p w14:paraId="19D2E8B0" w14:textId="7C22A0D9" w:rsidR="00602F03" w:rsidRPr="00CF02A0" w:rsidRDefault="00602F03" w:rsidP="00602F03">
            <w:pPr>
              <w:rPr>
                <w:color w:val="60C5E8" w:themeColor="hyperlink"/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GDPR</w:t>
            </w:r>
            <w:r w:rsidR="00945E9D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loven</w:t>
            </w:r>
            <w:hyperlink r:id="rId17"/>
          </w:p>
        </w:tc>
        <w:tc>
          <w:tcPr>
            <w:tcW w:w="3747" w:type="dxa"/>
          </w:tcPr>
          <w:p w14:paraId="4B356800" w14:textId="5656DD56" w:rsidR="00602F03" w:rsidRDefault="00602F03" w:rsidP="00602F03">
            <w:r>
              <w:t>Ikke dele andres personlige informasjon folk som de deler med deg og bare generelt.</w:t>
            </w:r>
          </w:p>
        </w:tc>
        <w:tc>
          <w:tcPr>
            <w:tcW w:w="4388" w:type="dxa"/>
          </w:tcPr>
          <w:p w14:paraId="5AE3AD74" w14:textId="77777777" w:rsidR="00602F03" w:rsidRDefault="00602F03" w:rsidP="00602F03">
            <w:r>
              <w:t>Passe på at alle gitte personopplysninger er sikret</w:t>
            </w:r>
          </w:p>
        </w:tc>
      </w:tr>
      <w:tr w:rsidR="00862E11" w14:paraId="1A020F6B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tcW w:w="3739" w:type="dxa"/>
          </w:tcPr>
          <w:p w14:paraId="781576BB" w14:textId="36EF38B3" w:rsidR="00602F03" w:rsidRPr="00BB3F74" w:rsidRDefault="00602F03" w:rsidP="00602F03">
            <w:pPr>
              <w:rPr>
                <w:sz w:val="32"/>
                <w:szCs w:val="32"/>
              </w:rPr>
            </w:pPr>
          </w:p>
        </w:tc>
        <w:tc>
          <w:tcPr>
            <w:tcW w:w="3747" w:type="dxa"/>
          </w:tcPr>
          <w:p w14:paraId="6A78EC3A" w14:textId="77777777" w:rsidR="00602F03" w:rsidRDefault="00602F03" w:rsidP="00602F03"/>
        </w:tc>
        <w:tc>
          <w:tcPr>
            <w:tcW w:w="4388" w:type="dxa"/>
          </w:tcPr>
          <w:p w14:paraId="3C0B567F" w14:textId="77777777" w:rsidR="00602F03" w:rsidRDefault="00602F03" w:rsidP="00602F03"/>
        </w:tc>
      </w:tr>
      <w:tr w:rsidR="00602F03" w14:paraId="6A541340" w14:textId="77777777" w:rsidTr="00862E11">
        <w:trPr>
          <w:trHeight w:val="372"/>
        </w:trPr>
        <w:tc>
          <w:tcPr>
            <w:tcW w:w="3739" w:type="dxa"/>
          </w:tcPr>
          <w:p w14:paraId="5C164812" w14:textId="77777777" w:rsidR="00602F03" w:rsidRPr="00BB3F74" w:rsidRDefault="00602F03" w:rsidP="00602F03">
            <w:pPr>
              <w:rPr>
                <w:sz w:val="32"/>
                <w:szCs w:val="32"/>
              </w:rPr>
            </w:pPr>
          </w:p>
        </w:tc>
        <w:tc>
          <w:tcPr>
            <w:tcW w:w="3747" w:type="dxa"/>
          </w:tcPr>
          <w:p w14:paraId="5DD7D053" w14:textId="77777777" w:rsidR="00602F03" w:rsidRDefault="00602F03" w:rsidP="00602F03"/>
        </w:tc>
        <w:tc>
          <w:tcPr>
            <w:tcW w:w="4388" w:type="dxa"/>
          </w:tcPr>
          <w:p w14:paraId="3B5FEEAC" w14:textId="77777777" w:rsidR="00602F03" w:rsidRDefault="00602F03" w:rsidP="00602F03"/>
        </w:tc>
      </w:tr>
      <w:tr w:rsidR="00862E11" w14:paraId="70136F54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tcW w:w="3739" w:type="dxa"/>
          </w:tcPr>
          <w:p w14:paraId="36736521" w14:textId="4C06DEDE" w:rsidR="00602F03" w:rsidRPr="00BB3F74" w:rsidRDefault="00602F03" w:rsidP="00602F03">
            <w:pPr>
              <w:rPr>
                <w:sz w:val="32"/>
                <w:szCs w:val="32"/>
              </w:rPr>
            </w:pPr>
          </w:p>
        </w:tc>
        <w:tc>
          <w:tcPr>
            <w:tcW w:w="3747" w:type="dxa"/>
          </w:tcPr>
          <w:p w14:paraId="03FB6587" w14:textId="77777777" w:rsidR="00602F03" w:rsidRDefault="00602F03" w:rsidP="00602F03"/>
        </w:tc>
        <w:tc>
          <w:tcPr>
            <w:tcW w:w="4388" w:type="dxa"/>
          </w:tcPr>
          <w:p w14:paraId="5E72AAE8" w14:textId="77777777" w:rsidR="00602F03" w:rsidRDefault="00602F03" w:rsidP="00602F03"/>
        </w:tc>
      </w:tr>
    </w:tbl>
    <w:p w14:paraId="5A230526" w14:textId="48C68788" w:rsidR="00D463CB" w:rsidRDefault="00D463CB" w:rsidP="00554588">
      <w:pPr>
        <w:tabs>
          <w:tab w:val="left" w:pos="133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17A7CFE1" wp14:editId="67B9EF64">
                <wp:simplePos x="0" y="0"/>
                <wp:positionH relativeFrom="page">
                  <wp:posOffset>155641</wp:posOffset>
                </wp:positionH>
                <wp:positionV relativeFrom="paragraph">
                  <wp:posOffset>-1365718</wp:posOffset>
                </wp:positionV>
                <wp:extent cx="4110446" cy="531223"/>
                <wp:effectExtent l="0" t="0" r="0" b="2540"/>
                <wp:wrapNone/>
                <wp:docPr id="543267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446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53F39" w14:textId="571C2EBE" w:rsidR="00602F03" w:rsidRPr="00602F03" w:rsidRDefault="00602F03" w:rsidP="00602F03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</w:pPr>
                            <w:r w:rsidRPr="00602F03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Kartlegging av lovverk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7CFE1" id="_x0000_s1048" type="#_x0000_t202" style="position:absolute;margin-left:12.25pt;margin-top:-107.55pt;width:323.65pt;height:41.85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" filled="f" stroked="f">
                <v:textbox>
                  <w:txbxContent>
                    <w:p w14:paraId="66853F39" w14:textId="571C2EBE" w:rsidR="00602F03" w:rsidRPr="00602F03" w:rsidRDefault="00602F03" w:rsidP="00602F03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</w:rPr>
                      </w:pPr>
                      <w:r w:rsidRPr="00602F03">
                        <w:rPr>
                          <w:rFonts w:ascii="Arial Black" w:hAnsi="Arial Black"/>
                          <w:sz w:val="44"/>
                          <w:szCs w:val="24"/>
                        </w:rPr>
                        <w:t>Kartlegging av lovverk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A87822" w14:textId="79601AC9" w:rsidR="00D463CB" w:rsidRDefault="00D463CB">
      <w:pPr>
        <w:spacing w:after="200"/>
      </w:pPr>
      <w:r>
        <w:br w:type="page"/>
      </w:r>
    </w:p>
    <w:p w14:paraId="0EBD0819" w14:textId="06D9BF2B" w:rsidR="006403AB" w:rsidRDefault="00D463CB" w:rsidP="00554588">
      <w:pPr>
        <w:tabs>
          <w:tab w:val="left" w:pos="1330"/>
        </w:tabs>
        <w:rPr>
          <w:b w:val="0"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05AB888D" wp14:editId="3818F470">
                <wp:simplePos x="0" y="0"/>
                <wp:positionH relativeFrom="page">
                  <wp:posOffset>596231</wp:posOffset>
                </wp:positionH>
                <wp:positionV relativeFrom="paragraph">
                  <wp:posOffset>-1303054</wp:posOffset>
                </wp:positionV>
                <wp:extent cx="2695074" cy="531223"/>
                <wp:effectExtent l="0" t="0" r="0" b="2540"/>
                <wp:wrapNone/>
                <wp:docPr id="17128496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074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1B1D0" w14:textId="78C10F7E" w:rsidR="00D463CB" w:rsidRPr="00D463CB" w:rsidRDefault="00D463CB" w:rsidP="00D463CB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Egenevaluering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B888D" id="_x0000_s1049" type="#_x0000_t202" style="position:absolute;margin-left:46.95pt;margin-top:-102.6pt;width:212.2pt;height:41.85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" filled="f" stroked="f">
                <v:textbox>
                  <w:txbxContent>
                    <w:p w14:paraId="1D91B1D0" w14:textId="78C10F7E" w:rsidR="00D463CB" w:rsidRPr="00D463CB" w:rsidRDefault="00D463CB" w:rsidP="00D463CB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Egenevaluering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602F03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716845D5" wp14:editId="7022732C">
                <wp:simplePos x="0" y="0"/>
                <wp:positionH relativeFrom="page">
                  <wp:posOffset>130629</wp:posOffset>
                </wp:positionH>
                <wp:positionV relativeFrom="paragraph">
                  <wp:posOffset>-4699816</wp:posOffset>
                </wp:positionV>
                <wp:extent cx="4110355" cy="530860"/>
                <wp:effectExtent l="0" t="0" r="0" b="2540"/>
                <wp:wrapNone/>
                <wp:docPr id="5254489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355" cy="530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4D73A" w14:textId="2875E79C" w:rsidR="00B14D4F" w:rsidRPr="0001432F" w:rsidRDefault="00B14D4F" w:rsidP="00B14D4F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</w:pPr>
                            <w:r w:rsidRPr="0001432F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Kartleg</w:t>
                            </w:r>
                            <w:r w:rsidR="0001432F" w:rsidRPr="0001432F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g</w:t>
                            </w:r>
                            <w:r w:rsidRPr="0001432F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ing av lovverk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845D5" id="_x0000_s1050" type="#_x0000_t202" style="position:absolute;margin-left:10.3pt;margin-top:-370.05pt;width:323.65pt;height:41.8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" filled="f" stroked="f">
                <v:textbox>
                  <w:txbxContent>
                    <w:p w14:paraId="7054D73A" w14:textId="2875E79C" w:rsidR="00B14D4F" w:rsidRPr="0001432F" w:rsidRDefault="00B14D4F" w:rsidP="00B14D4F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</w:rPr>
                      </w:pPr>
                      <w:r w:rsidRPr="0001432F">
                        <w:rPr>
                          <w:rFonts w:ascii="Arial Black" w:hAnsi="Arial Black"/>
                          <w:sz w:val="44"/>
                          <w:szCs w:val="24"/>
                        </w:rPr>
                        <w:t>Kartleg</w:t>
                      </w:r>
                      <w:r w:rsidR="0001432F" w:rsidRPr="0001432F">
                        <w:rPr>
                          <w:rFonts w:ascii="Arial Black" w:hAnsi="Arial Black"/>
                          <w:sz w:val="44"/>
                          <w:szCs w:val="24"/>
                        </w:rPr>
                        <w:t>g</w:t>
                      </w:r>
                      <w:r w:rsidRPr="0001432F">
                        <w:rPr>
                          <w:rFonts w:ascii="Arial Black" w:hAnsi="Arial Black"/>
                          <w:sz w:val="44"/>
                          <w:szCs w:val="24"/>
                        </w:rPr>
                        <w:t>ing av lovverk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80FCD">
        <w:rPr>
          <w:b w:val="0"/>
          <w:bCs/>
        </w:rPr>
        <w:t xml:space="preserve">Jeg syntes prosjektet har gått bra. Jeg </w:t>
      </w:r>
      <w:r w:rsidR="00917C30">
        <w:rPr>
          <w:b w:val="0"/>
          <w:bCs/>
        </w:rPr>
        <w:t xml:space="preserve">brukte litt tid på å finne ut hvordan </w:t>
      </w:r>
      <w:r w:rsidR="00330AB9">
        <w:rPr>
          <w:b w:val="0"/>
          <w:bCs/>
        </w:rPr>
        <w:t xml:space="preserve">jeg skulle drive med filstruktur og koding etter som at du trenger å ha nedlastet moduler for React for at du idethelle tatt skal kunne jobbe testekoden. Jeg brukte også mye tid på å lære meg basic React typecript. </w:t>
      </w:r>
      <w:r w:rsidR="00F12017">
        <w:rPr>
          <w:b w:val="0"/>
          <w:bCs/>
        </w:rPr>
        <w:t xml:space="preserve">Det er et språk jeg ikke kunne noe om før jeg </w:t>
      </w:r>
      <w:r w:rsidR="002703FC">
        <w:rPr>
          <w:b w:val="0"/>
          <w:bCs/>
        </w:rPr>
        <w:t xml:space="preserve">startet på </w:t>
      </w:r>
      <w:proofErr w:type="spellStart"/>
      <w:r w:rsidR="002703FC">
        <w:rPr>
          <w:b w:val="0"/>
          <w:bCs/>
        </w:rPr>
        <w:t>årsoppgaven</w:t>
      </w:r>
      <w:proofErr w:type="spellEnd"/>
      <w:r w:rsidR="002703FC">
        <w:rPr>
          <w:b w:val="0"/>
          <w:bCs/>
        </w:rPr>
        <w:t>.</w:t>
      </w:r>
    </w:p>
    <w:p w14:paraId="101D3ECC" w14:textId="77777777" w:rsidR="00550C22" w:rsidRDefault="00550C22" w:rsidP="00554588">
      <w:pPr>
        <w:tabs>
          <w:tab w:val="left" w:pos="1330"/>
        </w:tabs>
        <w:rPr>
          <w:b w:val="0"/>
          <w:bCs/>
        </w:rPr>
      </w:pPr>
    </w:p>
    <w:p w14:paraId="6400803E" w14:textId="13511411" w:rsidR="00550C22" w:rsidRDefault="000D3404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>Brukertesting er ganske viktig for meg</w:t>
      </w:r>
      <w:r w:rsidR="00550C22">
        <w:rPr>
          <w:b w:val="0"/>
          <w:bCs/>
        </w:rPr>
        <w:t>.</w:t>
      </w:r>
      <w:r>
        <w:rPr>
          <w:b w:val="0"/>
          <w:bCs/>
        </w:rPr>
        <w:t xml:space="preserve"> Det gjør at jeg kan</w:t>
      </w:r>
      <w:r w:rsidR="007A4D77">
        <w:rPr>
          <w:b w:val="0"/>
          <w:bCs/>
        </w:rPr>
        <w:t xml:space="preserve"> få nye synsvinkler på hvordan nettsiden burde fungere.</w:t>
      </w:r>
      <w:r w:rsidR="00550C22">
        <w:rPr>
          <w:b w:val="0"/>
          <w:bCs/>
        </w:rPr>
        <w:t xml:space="preserve"> </w:t>
      </w:r>
      <w:r w:rsidR="000D6F1D">
        <w:rPr>
          <w:b w:val="0"/>
          <w:bCs/>
        </w:rPr>
        <w:t>Tilbake meldingene jeg har fått har jeg</w:t>
      </w:r>
      <w:r w:rsidR="007A4D77">
        <w:rPr>
          <w:b w:val="0"/>
          <w:bCs/>
        </w:rPr>
        <w:t xml:space="preserve"> sett mye på etter hvert som jeg har lagt til funksjoner</w:t>
      </w:r>
      <w:r w:rsidR="000D6F1D">
        <w:rPr>
          <w:b w:val="0"/>
          <w:bCs/>
        </w:rPr>
        <w:t>.</w:t>
      </w:r>
    </w:p>
    <w:p w14:paraId="6ECA3E3D" w14:textId="77777777" w:rsidR="002703FC" w:rsidRDefault="002703FC" w:rsidP="00554588">
      <w:pPr>
        <w:tabs>
          <w:tab w:val="left" w:pos="1330"/>
        </w:tabs>
        <w:rPr>
          <w:b w:val="0"/>
          <w:bCs/>
        </w:rPr>
      </w:pPr>
    </w:p>
    <w:p w14:paraId="49DDA5CE" w14:textId="3F2B7DD3" w:rsidR="002703FC" w:rsidRDefault="002703FC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 xml:space="preserve">På server siden gikk det også ganske bra. Jeg viste hvordan jeg skulle sette opp serveren på </w:t>
      </w:r>
      <w:r w:rsidR="00C32AF1">
        <w:rPr>
          <w:b w:val="0"/>
          <w:bCs/>
        </w:rPr>
        <w:t>Windows</w:t>
      </w:r>
      <w:r>
        <w:rPr>
          <w:b w:val="0"/>
          <w:bCs/>
        </w:rPr>
        <w:t xml:space="preserve"> server som var det før</w:t>
      </w:r>
      <w:r w:rsidR="00C32AF1">
        <w:rPr>
          <w:b w:val="0"/>
          <w:bCs/>
        </w:rPr>
        <w:t xml:space="preserve">ste </w:t>
      </w:r>
      <w:r w:rsidR="00E84AB7">
        <w:rPr>
          <w:b w:val="0"/>
          <w:bCs/>
        </w:rPr>
        <w:t xml:space="preserve">OS </w:t>
      </w:r>
      <w:r w:rsidR="00C32AF1">
        <w:rPr>
          <w:b w:val="0"/>
          <w:bCs/>
        </w:rPr>
        <w:t xml:space="preserve">et jeg brukte. Etter noen måneder </w:t>
      </w:r>
      <w:r w:rsidR="00677D10">
        <w:rPr>
          <w:b w:val="0"/>
          <w:bCs/>
        </w:rPr>
        <w:t xml:space="preserve">lærte jeg om </w:t>
      </w:r>
      <w:r w:rsidR="00E84AB7">
        <w:rPr>
          <w:b w:val="0"/>
          <w:bCs/>
        </w:rPr>
        <w:t>en Linux-versjon son har støtte for Windows apper som .exe og .</w:t>
      </w:r>
      <w:proofErr w:type="spellStart"/>
      <w:r w:rsidR="00E84AB7">
        <w:rPr>
          <w:b w:val="0"/>
          <w:bCs/>
        </w:rPr>
        <w:t>msi</w:t>
      </w:r>
      <w:proofErr w:type="spellEnd"/>
      <w:r w:rsidR="00E84AB7">
        <w:rPr>
          <w:b w:val="0"/>
          <w:bCs/>
        </w:rPr>
        <w:t xml:space="preserve"> filer. Jeg endte opp med å bruke dette OS et i stedet</w:t>
      </w:r>
      <w:r w:rsidR="00B50C31">
        <w:rPr>
          <w:b w:val="0"/>
          <w:bCs/>
        </w:rPr>
        <w:t xml:space="preserve">. </w:t>
      </w:r>
    </w:p>
    <w:p w14:paraId="0ACA98DB" w14:textId="77777777" w:rsidR="00B50C31" w:rsidRDefault="00B50C31" w:rsidP="00554588">
      <w:pPr>
        <w:tabs>
          <w:tab w:val="left" w:pos="1330"/>
        </w:tabs>
        <w:rPr>
          <w:b w:val="0"/>
          <w:bCs/>
        </w:rPr>
      </w:pPr>
    </w:p>
    <w:p w14:paraId="2F73CCE0" w14:textId="094A7C4C" w:rsidR="00B50C31" w:rsidRDefault="00B50C31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 xml:space="preserve">Dette gikk også greit ettersom at jeg har brukt Linux før hadde jeg serveren med Apache2, SSH og </w:t>
      </w:r>
      <w:proofErr w:type="spellStart"/>
      <w:r>
        <w:rPr>
          <w:b w:val="0"/>
          <w:bCs/>
        </w:rPr>
        <w:t>Mariadb</w:t>
      </w:r>
      <w:proofErr w:type="spellEnd"/>
      <w:r>
        <w:rPr>
          <w:b w:val="0"/>
          <w:bCs/>
        </w:rPr>
        <w:t xml:space="preserve"> oppe innen dagen var omme. </w:t>
      </w:r>
    </w:p>
    <w:p w14:paraId="5E446DF4" w14:textId="77777777" w:rsidR="00236D9E" w:rsidRDefault="00236D9E" w:rsidP="00554588">
      <w:pPr>
        <w:tabs>
          <w:tab w:val="left" w:pos="1330"/>
        </w:tabs>
        <w:rPr>
          <w:b w:val="0"/>
          <w:bCs/>
        </w:rPr>
      </w:pPr>
    </w:p>
    <w:p w14:paraId="307F4F23" w14:textId="209627D5" w:rsidR="00236D9E" w:rsidRPr="00D83248" w:rsidRDefault="00236D9E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 xml:space="preserve">Alt i alt er jeg fornøyd med det jeg har produsert med mer funksjoner </w:t>
      </w:r>
      <w:proofErr w:type="spellStart"/>
      <w:r>
        <w:rPr>
          <w:b w:val="0"/>
          <w:bCs/>
        </w:rPr>
        <w:t>en</w:t>
      </w:r>
      <w:proofErr w:type="spellEnd"/>
      <w:r>
        <w:rPr>
          <w:b w:val="0"/>
          <w:bCs/>
        </w:rPr>
        <w:t xml:space="preserve"> jeg hadde trodd jeg kunne lage. </w:t>
      </w:r>
      <w:r w:rsidR="00767612">
        <w:rPr>
          <w:b w:val="0"/>
          <w:bCs/>
        </w:rPr>
        <w:t xml:space="preserve">Produktet er bedre </w:t>
      </w:r>
      <w:proofErr w:type="spellStart"/>
      <w:r w:rsidR="00767612">
        <w:rPr>
          <w:b w:val="0"/>
          <w:bCs/>
        </w:rPr>
        <w:t>en</w:t>
      </w:r>
      <w:proofErr w:type="spellEnd"/>
      <w:r w:rsidR="00767612">
        <w:rPr>
          <w:b w:val="0"/>
          <w:bCs/>
        </w:rPr>
        <w:t xml:space="preserve"> jeg hadde sett fro meg og </w:t>
      </w:r>
      <w:r w:rsidR="00A83D3E">
        <w:rPr>
          <w:b w:val="0"/>
          <w:bCs/>
        </w:rPr>
        <w:t>de problemene jeg støtte på klarte jeg fort å finne løsninger til. Jeg har hjulpet menge andre og</w:t>
      </w:r>
      <w:r w:rsidR="00F93B98">
        <w:rPr>
          <w:b w:val="0"/>
          <w:bCs/>
        </w:rPr>
        <w:t xml:space="preserve"> har lært fra det også.</w:t>
      </w:r>
    </w:p>
    <w:sectPr w:rsidR="00236D9E" w:rsidRPr="00D83248" w:rsidSect="00DE7F4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4D4397" w14:textId="77777777" w:rsidR="0071428A" w:rsidRDefault="0071428A" w:rsidP="007057F4">
      <w:r>
        <w:separator/>
      </w:r>
    </w:p>
  </w:endnote>
  <w:endnote w:type="continuationSeparator" w:id="0">
    <w:p w14:paraId="74693BBE" w14:textId="77777777" w:rsidR="0071428A" w:rsidRDefault="0071428A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09728" w14:textId="77777777" w:rsidR="00136006" w:rsidRDefault="00000000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57429B2B260A4378890C18832C0142B0"/>
        </w:placeholder>
        <w:temporary/>
        <w:showingPlcHdr/>
      </w:sdtPr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0C0A9" w14:textId="77777777" w:rsidR="007D67B4" w:rsidRDefault="007D67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5E237" w14:textId="77777777" w:rsidR="007D67B4" w:rsidRDefault="007D67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6718D5" w14:textId="77777777" w:rsidR="0071428A" w:rsidRDefault="0071428A" w:rsidP="007057F4">
      <w:r>
        <w:separator/>
      </w:r>
    </w:p>
  </w:footnote>
  <w:footnote w:type="continuationSeparator" w:id="0">
    <w:p w14:paraId="1F77110D" w14:textId="77777777" w:rsidR="0071428A" w:rsidRDefault="0071428A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50D8D0" w14:textId="77777777" w:rsidR="00136006" w:rsidRDefault="0049185C" w:rsidP="007057F4">
    <w:pPr>
      <w:pStyle w:val="Header"/>
    </w:pPr>
    <w:r>
      <w:t xml:space="preserve">Adventure Works </w:t>
    </w:r>
    <w:proofErr w:type="spellStart"/>
    <w:r>
      <w:t>Marketing</w:t>
    </w:r>
    <w:proofErr w:type="spellEnd"/>
    <w:r>
      <w:t xml:space="preserve"> Plan</w:t>
    </w:r>
  </w:p>
  <w:p w14:paraId="469A881E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0AFF39B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7FE4341B" w14:textId="573DFCD6" w:rsidR="007057F4" w:rsidRDefault="004F2231" w:rsidP="007057F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BF04BE8" wp14:editId="00199375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5EC48D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75A72BB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BF04B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51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535EC48D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75A72BB0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52CE65A4" wp14:editId="3935C4F4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E844F55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29216EA1" w14:textId="69203098" w:rsidR="007057F4" w:rsidRDefault="007057F4" w:rsidP="007057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B50FD7" w14:textId="77777777" w:rsidR="007D67B4" w:rsidRDefault="007D67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8241E8"/>
    <w:multiLevelType w:val="hybridMultilevel"/>
    <w:tmpl w:val="6890B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D6AF3"/>
    <w:multiLevelType w:val="hybridMultilevel"/>
    <w:tmpl w:val="7B8C2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141D99"/>
    <w:multiLevelType w:val="hybridMultilevel"/>
    <w:tmpl w:val="B9AA4084"/>
    <w:lvl w:ilvl="0" w:tplc="436E5134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9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693625">
    <w:abstractNumId w:val="8"/>
  </w:num>
  <w:num w:numId="2" w16cid:durableId="1056781651">
    <w:abstractNumId w:val="19"/>
  </w:num>
  <w:num w:numId="3" w16cid:durableId="2137484678">
    <w:abstractNumId w:val="20"/>
  </w:num>
  <w:num w:numId="4" w16cid:durableId="1600334464">
    <w:abstractNumId w:val="21"/>
  </w:num>
  <w:num w:numId="5" w16cid:durableId="40928067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82002586">
    <w:abstractNumId w:val="12"/>
  </w:num>
  <w:num w:numId="7" w16cid:durableId="272636674">
    <w:abstractNumId w:val="18"/>
  </w:num>
  <w:num w:numId="8" w16cid:durableId="1264606445">
    <w:abstractNumId w:val="7"/>
  </w:num>
  <w:num w:numId="9" w16cid:durableId="1198200035">
    <w:abstractNumId w:val="6"/>
  </w:num>
  <w:num w:numId="10" w16cid:durableId="372969372">
    <w:abstractNumId w:val="5"/>
  </w:num>
  <w:num w:numId="11" w16cid:durableId="956177640">
    <w:abstractNumId w:val="4"/>
  </w:num>
  <w:num w:numId="12" w16cid:durableId="1235772419">
    <w:abstractNumId w:val="3"/>
  </w:num>
  <w:num w:numId="13" w16cid:durableId="134421172">
    <w:abstractNumId w:val="2"/>
  </w:num>
  <w:num w:numId="14" w16cid:durableId="1777755012">
    <w:abstractNumId w:val="1"/>
  </w:num>
  <w:num w:numId="15" w16cid:durableId="1848640692">
    <w:abstractNumId w:val="0"/>
  </w:num>
  <w:num w:numId="16" w16cid:durableId="1807317138">
    <w:abstractNumId w:val="13"/>
  </w:num>
  <w:num w:numId="17" w16cid:durableId="1587692875">
    <w:abstractNumId w:val="15"/>
  </w:num>
  <w:num w:numId="18" w16cid:durableId="739057069">
    <w:abstractNumId w:val="10"/>
  </w:num>
  <w:num w:numId="19" w16cid:durableId="418478341">
    <w:abstractNumId w:val="14"/>
  </w:num>
  <w:num w:numId="20" w16cid:durableId="1833329169">
    <w:abstractNumId w:val="17"/>
  </w:num>
  <w:num w:numId="21" w16cid:durableId="295792541">
    <w:abstractNumId w:val="11"/>
  </w:num>
  <w:num w:numId="22" w16cid:durableId="1509250290">
    <w:abstractNumId w:val="9"/>
  </w:num>
  <w:num w:numId="23" w16cid:durableId="6728772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B4"/>
    <w:rsid w:val="0001432F"/>
    <w:rsid w:val="000174F2"/>
    <w:rsid w:val="00067C92"/>
    <w:rsid w:val="00070279"/>
    <w:rsid w:val="000D3404"/>
    <w:rsid w:val="000D6F1D"/>
    <w:rsid w:val="000E1893"/>
    <w:rsid w:val="000F0C08"/>
    <w:rsid w:val="00136006"/>
    <w:rsid w:val="00137F79"/>
    <w:rsid w:val="001449EC"/>
    <w:rsid w:val="00146CD2"/>
    <w:rsid w:val="001502E9"/>
    <w:rsid w:val="001670A7"/>
    <w:rsid w:val="00172999"/>
    <w:rsid w:val="001756BD"/>
    <w:rsid w:val="00177F4A"/>
    <w:rsid w:val="001825F7"/>
    <w:rsid w:val="001B361F"/>
    <w:rsid w:val="001F0AF0"/>
    <w:rsid w:val="002178B9"/>
    <w:rsid w:val="00236525"/>
    <w:rsid w:val="00236D9E"/>
    <w:rsid w:val="002703FC"/>
    <w:rsid w:val="00291712"/>
    <w:rsid w:val="002B4786"/>
    <w:rsid w:val="002E0194"/>
    <w:rsid w:val="00303EF8"/>
    <w:rsid w:val="00330AB9"/>
    <w:rsid w:val="00342C5F"/>
    <w:rsid w:val="00350F38"/>
    <w:rsid w:val="00360DCF"/>
    <w:rsid w:val="00361348"/>
    <w:rsid w:val="003620E2"/>
    <w:rsid w:val="003D07B5"/>
    <w:rsid w:val="003D0E1B"/>
    <w:rsid w:val="003F5051"/>
    <w:rsid w:val="00405961"/>
    <w:rsid w:val="00420DF5"/>
    <w:rsid w:val="004371B6"/>
    <w:rsid w:val="00444C7B"/>
    <w:rsid w:val="00454776"/>
    <w:rsid w:val="0047183A"/>
    <w:rsid w:val="0048718B"/>
    <w:rsid w:val="0049185C"/>
    <w:rsid w:val="004A04F5"/>
    <w:rsid w:val="004C7A4E"/>
    <w:rsid w:val="004D16E3"/>
    <w:rsid w:val="004F2231"/>
    <w:rsid w:val="005112D1"/>
    <w:rsid w:val="0054638C"/>
    <w:rsid w:val="0055035B"/>
    <w:rsid w:val="00550C22"/>
    <w:rsid w:val="00550FAC"/>
    <w:rsid w:val="00554588"/>
    <w:rsid w:val="00580FCD"/>
    <w:rsid w:val="00596640"/>
    <w:rsid w:val="005A3248"/>
    <w:rsid w:val="005A6CCC"/>
    <w:rsid w:val="005C3643"/>
    <w:rsid w:val="005D075B"/>
    <w:rsid w:val="005D4B29"/>
    <w:rsid w:val="005F545E"/>
    <w:rsid w:val="00602F03"/>
    <w:rsid w:val="0060774E"/>
    <w:rsid w:val="00613E5B"/>
    <w:rsid w:val="0063596E"/>
    <w:rsid w:val="00636751"/>
    <w:rsid w:val="006403AB"/>
    <w:rsid w:val="00677D10"/>
    <w:rsid w:val="0068500D"/>
    <w:rsid w:val="006B330A"/>
    <w:rsid w:val="006C0736"/>
    <w:rsid w:val="006F5DAE"/>
    <w:rsid w:val="006F7042"/>
    <w:rsid w:val="007057F4"/>
    <w:rsid w:val="007104E9"/>
    <w:rsid w:val="0071428A"/>
    <w:rsid w:val="007179C7"/>
    <w:rsid w:val="007252C6"/>
    <w:rsid w:val="007417B3"/>
    <w:rsid w:val="00742102"/>
    <w:rsid w:val="00745B5E"/>
    <w:rsid w:val="00750AC4"/>
    <w:rsid w:val="00767612"/>
    <w:rsid w:val="00772407"/>
    <w:rsid w:val="00773B66"/>
    <w:rsid w:val="007A2585"/>
    <w:rsid w:val="007A4317"/>
    <w:rsid w:val="007A4D77"/>
    <w:rsid w:val="007C2DFB"/>
    <w:rsid w:val="007C7473"/>
    <w:rsid w:val="007D11CE"/>
    <w:rsid w:val="007D26F1"/>
    <w:rsid w:val="007D67B4"/>
    <w:rsid w:val="007E5499"/>
    <w:rsid w:val="007E65B3"/>
    <w:rsid w:val="008111D2"/>
    <w:rsid w:val="008253A5"/>
    <w:rsid w:val="008417CE"/>
    <w:rsid w:val="0084277E"/>
    <w:rsid w:val="00843506"/>
    <w:rsid w:val="00851352"/>
    <w:rsid w:val="00862E11"/>
    <w:rsid w:val="00872277"/>
    <w:rsid w:val="008A318A"/>
    <w:rsid w:val="008A3C95"/>
    <w:rsid w:val="008B6673"/>
    <w:rsid w:val="008C386D"/>
    <w:rsid w:val="008C4626"/>
    <w:rsid w:val="008C5106"/>
    <w:rsid w:val="008D5829"/>
    <w:rsid w:val="008F3D12"/>
    <w:rsid w:val="008F5E07"/>
    <w:rsid w:val="00901A82"/>
    <w:rsid w:val="00912326"/>
    <w:rsid w:val="00917C30"/>
    <w:rsid w:val="00945E9D"/>
    <w:rsid w:val="00946F55"/>
    <w:rsid w:val="00953327"/>
    <w:rsid w:val="00965BD5"/>
    <w:rsid w:val="009875C8"/>
    <w:rsid w:val="00991D08"/>
    <w:rsid w:val="009D4374"/>
    <w:rsid w:val="009E0CD3"/>
    <w:rsid w:val="009E7BC9"/>
    <w:rsid w:val="00A63DE6"/>
    <w:rsid w:val="00A6486E"/>
    <w:rsid w:val="00A83D3E"/>
    <w:rsid w:val="00AB12FF"/>
    <w:rsid w:val="00AB2485"/>
    <w:rsid w:val="00AB46A0"/>
    <w:rsid w:val="00AB682E"/>
    <w:rsid w:val="00AD772D"/>
    <w:rsid w:val="00B00CF7"/>
    <w:rsid w:val="00B0688D"/>
    <w:rsid w:val="00B14D4F"/>
    <w:rsid w:val="00B21F86"/>
    <w:rsid w:val="00B34D91"/>
    <w:rsid w:val="00B40525"/>
    <w:rsid w:val="00B41D82"/>
    <w:rsid w:val="00B43A0D"/>
    <w:rsid w:val="00B46E40"/>
    <w:rsid w:val="00B50C31"/>
    <w:rsid w:val="00B90346"/>
    <w:rsid w:val="00B94ACB"/>
    <w:rsid w:val="00BB6CAC"/>
    <w:rsid w:val="00BE7253"/>
    <w:rsid w:val="00C32AF1"/>
    <w:rsid w:val="00C87784"/>
    <w:rsid w:val="00CA16E0"/>
    <w:rsid w:val="00CE0BC9"/>
    <w:rsid w:val="00CE40CB"/>
    <w:rsid w:val="00D2045C"/>
    <w:rsid w:val="00D2569B"/>
    <w:rsid w:val="00D463CB"/>
    <w:rsid w:val="00D540AF"/>
    <w:rsid w:val="00D6093C"/>
    <w:rsid w:val="00D638C1"/>
    <w:rsid w:val="00D6554B"/>
    <w:rsid w:val="00D67EEC"/>
    <w:rsid w:val="00D73D44"/>
    <w:rsid w:val="00D83248"/>
    <w:rsid w:val="00D967AC"/>
    <w:rsid w:val="00DA1490"/>
    <w:rsid w:val="00DB69EC"/>
    <w:rsid w:val="00DD3A3A"/>
    <w:rsid w:val="00DE1332"/>
    <w:rsid w:val="00DE7F42"/>
    <w:rsid w:val="00DF3E62"/>
    <w:rsid w:val="00E2572D"/>
    <w:rsid w:val="00E50A4D"/>
    <w:rsid w:val="00E758BC"/>
    <w:rsid w:val="00E84AB7"/>
    <w:rsid w:val="00E86A65"/>
    <w:rsid w:val="00E92100"/>
    <w:rsid w:val="00E95AFE"/>
    <w:rsid w:val="00ED3756"/>
    <w:rsid w:val="00EF6226"/>
    <w:rsid w:val="00F01856"/>
    <w:rsid w:val="00F01C18"/>
    <w:rsid w:val="00F10908"/>
    <w:rsid w:val="00F12017"/>
    <w:rsid w:val="00F340C2"/>
    <w:rsid w:val="00F43A02"/>
    <w:rsid w:val="00F45884"/>
    <w:rsid w:val="00F553FE"/>
    <w:rsid w:val="00F63939"/>
    <w:rsid w:val="00F76CEC"/>
    <w:rsid w:val="00F91AD0"/>
    <w:rsid w:val="00F9235A"/>
    <w:rsid w:val="00F93B98"/>
    <w:rsid w:val="00FB05E4"/>
    <w:rsid w:val="00FC4062"/>
    <w:rsid w:val="00FC607A"/>
    <w:rsid w:val="00FD53A9"/>
    <w:rsid w:val="00FE274F"/>
    <w:rsid w:val="00FE558A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C1B90C"/>
  <w15:chartTrackingRefBased/>
  <w15:docId w15:val="{27984BC7-A592-415E-80E9-52993D2D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val="nb-NO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uiPriority w:val="39"/>
    <w:rsid w:val="00602F03"/>
    <w:pPr>
      <w:spacing w:after="0" w:line="240" w:lineRule="auto"/>
    </w:pPr>
    <w:rPr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FFC000"/>
      </w:tcPr>
    </w:tblStylePr>
    <w:tblStylePr w:type="band1Horz">
      <w:tblPr/>
      <w:tcPr>
        <w:shd w:val="clear" w:color="auto" w:fill="DADADA" w:themeFill="background2" w:themeFillShade="E6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3D0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US"/>
    </w:rPr>
  </w:style>
  <w:style w:type="paragraph" w:styleId="ListParagraph">
    <w:name w:val="List Paragraph"/>
    <w:basedOn w:val="Normal"/>
    <w:uiPriority w:val="34"/>
    <w:unhideWhenUsed/>
    <w:qFormat/>
    <w:rsid w:val="008111D2"/>
    <w:pPr>
      <w:ind w:left="720"/>
      <w:contextualSpacing/>
    </w:pPr>
  </w:style>
  <w:style w:type="table" w:styleId="PlainTable1">
    <w:name w:val="Plain Table 1"/>
    <w:basedOn w:val="TableNormal"/>
    <w:uiPriority w:val="41"/>
    <w:rsid w:val="006B33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7E65B3"/>
    <w:pPr>
      <w:spacing w:after="0" w:line="240" w:lineRule="auto"/>
    </w:pPr>
    <w:tblPr>
      <w:tblStyleRowBandSize w:val="1"/>
      <w:tblStyleColBandSize w:val="1"/>
      <w:tblBorders>
        <w:insideH w:val="single" w:sz="8" w:space="0" w:color="auto"/>
      </w:tblBorders>
    </w:tblPr>
    <w:tcPr>
      <w:shd w:val="clear" w:color="auto" w:fill="F2F2F2" w:themeFill="background1" w:themeFillShade="F2"/>
    </w:tcPr>
    <w:tblStylePr w:type="firstRow">
      <w:rPr>
        <w:b/>
        <w:bCs/>
        <w:color w:val="FFFFFF" w:themeColor="background1"/>
      </w:rPr>
      <w:tblPr/>
      <w:tcPr>
        <w:shd w:val="clear" w:color="auto" w:fill="181818" w:themeFill="background2" w:themeFillShade="1A"/>
      </w:tcPr>
    </w:tblStylePr>
    <w:tblStylePr w:type="lastRow">
      <w:rPr>
        <w:b/>
        <w:bCs/>
      </w:rPr>
      <w:tblPr/>
      <w:tcPr>
        <w:shd w:val="clear" w:color="auto" w:fill="F2F2F2" w:themeFill="background1" w:themeFillShade="F2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FCC00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E13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0279"/>
    <w:rPr>
      <w:color w:val="60C5E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atatilsynet.no/regelverk-og-verktoy/lover-og-regler/om-personopplysningsloven-og-nar-den-gjelder/" TargetMode="External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udeoslokommuneno-my.sharepoint.com/personal/mataa016_osloskolen_no/Documents/Videreg%C3%A5ende/VG2/Development/AArsoppgave/Dokumenter/Risikoanalyse.xlsx?web=1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1.png"/><Relationship Id="rId7" Type="http://schemas.openxmlformats.org/officeDocument/2006/relationships/image" Target="media/image17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6" Type="http://schemas.openxmlformats.org/officeDocument/2006/relationships/image" Target="media/image14.svg"/><Relationship Id="rId5" Type="http://schemas.openxmlformats.org/officeDocument/2006/relationships/image" Target="media/image13.png"/><Relationship Id="rId4" Type="http://schemas.openxmlformats.org/officeDocument/2006/relationships/image" Target="media/image12.svg"/><Relationship Id="rId9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n%20Tange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7429B2B260A4378890C18832C0142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2B609F-ECBE-4C98-A5AA-641D15F6B14E}"/>
      </w:docPartPr>
      <w:docPartBody>
        <w:p w:rsidR="002A2CAD" w:rsidRDefault="00000000">
          <w:pPr>
            <w:pStyle w:val="57429B2B260A4378890C18832C0142B0"/>
          </w:pPr>
          <w:r>
            <w:t>Type chapter title (level 1)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AEEA4-8FCE-4AFE-B347-968D6614AE3F}"/>
      </w:docPartPr>
      <w:docPartBody>
        <w:p w:rsidR="00E3622E" w:rsidRDefault="004A51E4">
          <w:r w:rsidRPr="00FB709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E10"/>
    <w:rsid w:val="001502E9"/>
    <w:rsid w:val="002A2CAD"/>
    <w:rsid w:val="0042162A"/>
    <w:rsid w:val="004A51E4"/>
    <w:rsid w:val="00550FAC"/>
    <w:rsid w:val="005B001F"/>
    <w:rsid w:val="008D2898"/>
    <w:rsid w:val="008F3D12"/>
    <w:rsid w:val="00940C27"/>
    <w:rsid w:val="00966E10"/>
    <w:rsid w:val="00AB3AE5"/>
    <w:rsid w:val="00BF75DE"/>
    <w:rsid w:val="00C17822"/>
    <w:rsid w:val="00C87784"/>
    <w:rsid w:val="00E3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429B2B260A4378890C18832C0142B0">
    <w:name w:val="57429B2B260A4378890C18832C0142B0"/>
  </w:style>
  <w:style w:type="character" w:styleId="PlaceholderText">
    <w:name w:val="Placeholder Text"/>
    <w:basedOn w:val="DefaultParagraphFont"/>
    <w:uiPriority w:val="99"/>
    <w:semiHidden/>
    <w:rsid w:val="004A51E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A5061-D1E9-430C-8930-8E349C52A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design).dotx</Template>
  <TotalTime>1588</TotalTime>
  <Pages>10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Tangen</dc:creator>
  <cp:keywords/>
  <dc:description/>
  <cp:lastModifiedBy>Martin Tangen</cp:lastModifiedBy>
  <cp:revision>107</cp:revision>
  <dcterms:created xsi:type="dcterms:W3CDTF">2024-01-15T08:39:00Z</dcterms:created>
  <dcterms:modified xsi:type="dcterms:W3CDTF">2024-05-16T09:02:00Z</dcterms:modified>
</cp:coreProperties>
</file>